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5683" w:rsidRDefault="00000000" w14:paraId="52F1E514" w14:textId="250A26B0">
      <w:pPr>
        <w:pStyle w:val="Title"/>
      </w:pPr>
      <w:sdt>
        <w:sdtPr>
          <w:alias w:val="Title"/>
          <w:tag w:val=""/>
          <w:id w:val="726351117"/>
          <w:placeholder>
            <w:docPart w:val="0E311C56BCE06B429F8FEBB514B2CE8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DD2242">
            <w:t>CS250 Sprint Review and Retrospective</w:t>
          </w:r>
        </w:sdtContent>
      </w:sdt>
    </w:p>
    <w:p w:rsidR="008B5683" w:rsidRDefault="00DD2242" w14:paraId="24EE1CEA" w14:textId="27B111EE">
      <w:pPr>
        <w:pStyle w:val="Title2"/>
      </w:pPr>
      <w:r w:rsidR="7245A9F7">
        <w:rPr/>
        <w:t>Crailin Mogged</w:t>
      </w:r>
    </w:p>
    <w:p w:rsidR="008B5683" w:rsidRDefault="00DD2242" w14:paraId="5DD7FF05" w14:textId="0F5253D6">
      <w:pPr>
        <w:pStyle w:val="Title2"/>
      </w:pPr>
      <w:r>
        <w:t>Southern New Hampshire University</w:t>
      </w:r>
    </w:p>
    <w:p w:rsidR="008B5683" w:rsidRDefault="00DD2242" w14:paraId="654E955B" w14:textId="77777777">
      <w:r>
        <w:br w:type="page"/>
      </w:r>
    </w:p>
    <w:sdt>
      <w:sdtPr>
        <w:rPr>
          <w:rFonts w:asciiTheme="minorHAnsi" w:hAnsiTheme="minorHAnsi" w:eastAsiaTheme="minorEastAsia" w:cstheme="minorBidi"/>
          <w:kern w:val="24"/>
          <w:szCs w:val="24"/>
          <w:lang w:eastAsia="ja-JP"/>
        </w:rPr>
        <w:id w:val="-20698705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B5683" w:rsidRDefault="00DD2242" w14:paraId="12C4BD85" w14:textId="77777777">
          <w:pPr>
            <w:pStyle w:val="TOCHeading"/>
          </w:pPr>
          <w:r>
            <w:t>Table of Contents</w:t>
          </w:r>
        </w:p>
        <w:p w:rsidR="00DD2242" w:rsidRDefault="00DD2242" w14:paraId="68D46DD6" w14:textId="5C529866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95493478">
            <w:r w:rsidRPr="00D67A92">
              <w:rPr>
                <w:rStyle w:val="Hyperlink"/>
                <w:noProof/>
              </w:rPr>
              <w:t>CS250 Sprint Review and Retrospective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_Toc95493478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2242" w:rsidRDefault="00000000" w14:paraId="3886869B" w14:textId="701458C5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history="1" w:anchor="_Toc95493479">
            <w:r w:rsidRPr="00D67A92" w:rsidR="00DD2242">
              <w:rPr>
                <w:rStyle w:val="Hyperlink"/>
                <w:noProof/>
              </w:rPr>
              <w:t>A. Demonstrate how the various roles on your Scrum-agile Team specifically contributed to the success of the SNHU Travel project.</w:t>
            </w:r>
            <w:r w:rsidR="00DD2242">
              <w:rPr>
                <w:noProof/>
                <w:webHidden/>
              </w:rPr>
              <w:tab/>
            </w:r>
            <w:r w:rsidR="00DD2242">
              <w:rPr>
                <w:noProof/>
                <w:webHidden/>
              </w:rPr>
              <w:fldChar w:fldCharType="begin"/>
            </w:r>
            <w:r w:rsidR="00DD2242">
              <w:rPr>
                <w:noProof/>
                <w:webHidden/>
              </w:rPr>
              <w:instrText xml:space="preserve"> PAGEREF _Toc95493479 \h </w:instrText>
            </w:r>
            <w:r w:rsidR="00DD2242">
              <w:rPr>
                <w:noProof/>
                <w:webHidden/>
              </w:rPr>
            </w:r>
            <w:r w:rsidR="00DD2242">
              <w:rPr>
                <w:noProof/>
                <w:webHidden/>
              </w:rPr>
              <w:fldChar w:fldCharType="separate"/>
            </w:r>
            <w:r w:rsidR="00DD2242">
              <w:rPr>
                <w:noProof/>
                <w:webHidden/>
              </w:rPr>
              <w:t>3</w:t>
            </w:r>
            <w:r w:rsidR="00DD2242">
              <w:rPr>
                <w:noProof/>
                <w:webHidden/>
              </w:rPr>
              <w:fldChar w:fldCharType="end"/>
            </w:r>
          </w:hyperlink>
        </w:p>
        <w:p w:rsidR="00DD2242" w:rsidRDefault="00000000" w14:paraId="1BE6B650" w14:textId="488B7832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history="1" w:anchor="_Toc95493480">
            <w:r w:rsidRPr="00D67A92" w:rsidR="00DD2242">
              <w:rPr>
                <w:rStyle w:val="Hyperlink"/>
                <w:noProof/>
              </w:rPr>
              <w:t>B. Describe how a Scrum-agile approach to the SDLC helped each of the user stories come to completion.</w:t>
            </w:r>
            <w:r w:rsidR="00DD2242">
              <w:rPr>
                <w:noProof/>
                <w:webHidden/>
              </w:rPr>
              <w:tab/>
            </w:r>
            <w:r w:rsidR="00DD2242">
              <w:rPr>
                <w:noProof/>
                <w:webHidden/>
              </w:rPr>
              <w:fldChar w:fldCharType="begin"/>
            </w:r>
            <w:r w:rsidR="00DD2242">
              <w:rPr>
                <w:noProof/>
                <w:webHidden/>
              </w:rPr>
              <w:instrText xml:space="preserve"> PAGEREF _Toc95493480 \h </w:instrText>
            </w:r>
            <w:r w:rsidR="00DD2242">
              <w:rPr>
                <w:noProof/>
                <w:webHidden/>
              </w:rPr>
            </w:r>
            <w:r w:rsidR="00DD2242">
              <w:rPr>
                <w:noProof/>
                <w:webHidden/>
              </w:rPr>
              <w:fldChar w:fldCharType="separate"/>
            </w:r>
            <w:r w:rsidR="00DD2242">
              <w:rPr>
                <w:noProof/>
                <w:webHidden/>
              </w:rPr>
              <w:t>3</w:t>
            </w:r>
            <w:r w:rsidR="00DD2242">
              <w:rPr>
                <w:noProof/>
                <w:webHidden/>
              </w:rPr>
              <w:fldChar w:fldCharType="end"/>
            </w:r>
          </w:hyperlink>
        </w:p>
        <w:p w:rsidR="00DD2242" w:rsidRDefault="00000000" w14:paraId="7CECD1E8" w14:textId="1EC29D8D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history="1" w:anchor="_Toc95493481">
            <w:r w:rsidRPr="00D67A92" w:rsidR="00DD2242">
              <w:rPr>
                <w:rStyle w:val="Hyperlink"/>
                <w:noProof/>
              </w:rPr>
              <w:t>C. Describe how a Scrum-agile approach supported project completion when the project was interrupted and changed direction.</w:t>
            </w:r>
            <w:r w:rsidR="00DD2242">
              <w:rPr>
                <w:noProof/>
                <w:webHidden/>
              </w:rPr>
              <w:tab/>
            </w:r>
            <w:r w:rsidR="00DD2242">
              <w:rPr>
                <w:noProof/>
                <w:webHidden/>
              </w:rPr>
              <w:fldChar w:fldCharType="begin"/>
            </w:r>
            <w:r w:rsidR="00DD2242">
              <w:rPr>
                <w:noProof/>
                <w:webHidden/>
              </w:rPr>
              <w:instrText xml:space="preserve"> PAGEREF _Toc95493481 \h </w:instrText>
            </w:r>
            <w:r w:rsidR="00DD2242">
              <w:rPr>
                <w:noProof/>
                <w:webHidden/>
              </w:rPr>
            </w:r>
            <w:r w:rsidR="00DD2242">
              <w:rPr>
                <w:noProof/>
                <w:webHidden/>
              </w:rPr>
              <w:fldChar w:fldCharType="separate"/>
            </w:r>
            <w:r w:rsidR="00DD2242">
              <w:rPr>
                <w:noProof/>
                <w:webHidden/>
              </w:rPr>
              <w:t>3</w:t>
            </w:r>
            <w:r w:rsidR="00DD2242">
              <w:rPr>
                <w:noProof/>
                <w:webHidden/>
              </w:rPr>
              <w:fldChar w:fldCharType="end"/>
            </w:r>
          </w:hyperlink>
        </w:p>
        <w:p w:rsidR="00DD2242" w:rsidRDefault="00000000" w14:paraId="243DAFFD" w14:textId="6E1BE6AA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history="1" w:anchor="_Toc95493482">
            <w:r w:rsidRPr="00D67A92" w:rsidR="00DD2242">
              <w:rPr>
                <w:rStyle w:val="Hyperlink"/>
                <w:noProof/>
              </w:rPr>
              <w:t>D. Demonstrate your ability to communicate effectively with your team by providing samples of your communication.</w:t>
            </w:r>
            <w:r w:rsidR="00DD2242">
              <w:rPr>
                <w:noProof/>
                <w:webHidden/>
              </w:rPr>
              <w:tab/>
            </w:r>
            <w:r w:rsidR="00DD2242">
              <w:rPr>
                <w:noProof/>
                <w:webHidden/>
              </w:rPr>
              <w:fldChar w:fldCharType="begin"/>
            </w:r>
            <w:r w:rsidR="00DD2242">
              <w:rPr>
                <w:noProof/>
                <w:webHidden/>
              </w:rPr>
              <w:instrText xml:space="preserve"> PAGEREF _Toc95493482 \h </w:instrText>
            </w:r>
            <w:r w:rsidR="00DD2242">
              <w:rPr>
                <w:noProof/>
                <w:webHidden/>
              </w:rPr>
            </w:r>
            <w:r w:rsidR="00DD2242">
              <w:rPr>
                <w:noProof/>
                <w:webHidden/>
              </w:rPr>
              <w:fldChar w:fldCharType="separate"/>
            </w:r>
            <w:r w:rsidR="00DD2242">
              <w:rPr>
                <w:noProof/>
                <w:webHidden/>
              </w:rPr>
              <w:t>3</w:t>
            </w:r>
            <w:r w:rsidR="00DD2242">
              <w:rPr>
                <w:noProof/>
                <w:webHidden/>
              </w:rPr>
              <w:fldChar w:fldCharType="end"/>
            </w:r>
          </w:hyperlink>
        </w:p>
        <w:p w:rsidR="00DD2242" w:rsidRDefault="00000000" w14:paraId="6D953661" w14:textId="55F4F31B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history="1" w:anchor="_Toc95493483">
            <w:r w:rsidRPr="00D67A92" w:rsidR="00DD2242">
              <w:rPr>
                <w:rStyle w:val="Hyperlink"/>
                <w:noProof/>
              </w:rPr>
              <w:t>E. Evaluate the organizational tools and Scrum-agile principles that helped your team be successful.</w:t>
            </w:r>
            <w:r w:rsidR="00DD2242">
              <w:rPr>
                <w:noProof/>
                <w:webHidden/>
              </w:rPr>
              <w:tab/>
            </w:r>
            <w:r w:rsidR="00DD2242">
              <w:rPr>
                <w:noProof/>
                <w:webHidden/>
              </w:rPr>
              <w:fldChar w:fldCharType="begin"/>
            </w:r>
            <w:r w:rsidR="00DD2242">
              <w:rPr>
                <w:noProof/>
                <w:webHidden/>
              </w:rPr>
              <w:instrText xml:space="preserve"> PAGEREF _Toc95493483 \h </w:instrText>
            </w:r>
            <w:r w:rsidR="00DD2242">
              <w:rPr>
                <w:noProof/>
                <w:webHidden/>
              </w:rPr>
            </w:r>
            <w:r w:rsidR="00DD2242">
              <w:rPr>
                <w:noProof/>
                <w:webHidden/>
              </w:rPr>
              <w:fldChar w:fldCharType="separate"/>
            </w:r>
            <w:r w:rsidR="00DD2242">
              <w:rPr>
                <w:noProof/>
                <w:webHidden/>
              </w:rPr>
              <w:t>3</w:t>
            </w:r>
            <w:r w:rsidR="00DD2242">
              <w:rPr>
                <w:noProof/>
                <w:webHidden/>
              </w:rPr>
              <w:fldChar w:fldCharType="end"/>
            </w:r>
          </w:hyperlink>
        </w:p>
        <w:p w:rsidR="00DD2242" w:rsidRDefault="00000000" w14:paraId="10540D4B" w14:textId="3FB2853B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history="1" w:anchor="_Toc95493484">
            <w:r w:rsidRPr="00D67A92" w:rsidR="00DD2242">
              <w:rPr>
                <w:rStyle w:val="Hyperlink"/>
                <w:noProof/>
              </w:rPr>
              <w:t>F. Assess the effectiveness of the Scrum-agile approach for the SNHU Travel project.</w:t>
            </w:r>
            <w:r w:rsidR="00DD2242">
              <w:rPr>
                <w:noProof/>
                <w:webHidden/>
              </w:rPr>
              <w:tab/>
            </w:r>
            <w:r w:rsidR="00DD2242">
              <w:rPr>
                <w:noProof/>
                <w:webHidden/>
              </w:rPr>
              <w:fldChar w:fldCharType="begin"/>
            </w:r>
            <w:r w:rsidR="00DD2242">
              <w:rPr>
                <w:noProof/>
                <w:webHidden/>
              </w:rPr>
              <w:instrText xml:space="preserve"> PAGEREF _Toc95493484 \h </w:instrText>
            </w:r>
            <w:r w:rsidR="00DD2242">
              <w:rPr>
                <w:noProof/>
                <w:webHidden/>
              </w:rPr>
            </w:r>
            <w:r w:rsidR="00DD2242">
              <w:rPr>
                <w:noProof/>
                <w:webHidden/>
              </w:rPr>
              <w:fldChar w:fldCharType="separate"/>
            </w:r>
            <w:r w:rsidR="00DD2242">
              <w:rPr>
                <w:noProof/>
                <w:webHidden/>
              </w:rPr>
              <w:t>3</w:t>
            </w:r>
            <w:r w:rsidR="00DD2242">
              <w:rPr>
                <w:noProof/>
                <w:webHidden/>
              </w:rPr>
              <w:fldChar w:fldCharType="end"/>
            </w:r>
          </w:hyperlink>
        </w:p>
        <w:p w:rsidR="00DD2242" w:rsidRDefault="00000000" w14:paraId="038EB903" w14:textId="301A2AF8">
          <w:pPr>
            <w:pStyle w:val="TOC2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history="1" w:anchor="_Toc95493485">
            <w:r w:rsidRPr="00D67A92" w:rsidR="00DD2242">
              <w:rPr>
                <w:rStyle w:val="Hyperlink"/>
                <w:noProof/>
              </w:rPr>
              <w:t>Describe the pros and cons that the Scrum-agile approach presented during the project.</w:t>
            </w:r>
            <w:r w:rsidR="00DD2242">
              <w:rPr>
                <w:noProof/>
                <w:webHidden/>
              </w:rPr>
              <w:tab/>
            </w:r>
            <w:r w:rsidR="00DD2242">
              <w:rPr>
                <w:noProof/>
                <w:webHidden/>
              </w:rPr>
              <w:fldChar w:fldCharType="begin"/>
            </w:r>
            <w:r w:rsidR="00DD2242">
              <w:rPr>
                <w:noProof/>
                <w:webHidden/>
              </w:rPr>
              <w:instrText xml:space="preserve"> PAGEREF _Toc95493485 \h </w:instrText>
            </w:r>
            <w:r w:rsidR="00DD2242">
              <w:rPr>
                <w:noProof/>
                <w:webHidden/>
              </w:rPr>
            </w:r>
            <w:r w:rsidR="00DD2242">
              <w:rPr>
                <w:noProof/>
                <w:webHidden/>
              </w:rPr>
              <w:fldChar w:fldCharType="separate"/>
            </w:r>
            <w:r w:rsidR="00DD2242">
              <w:rPr>
                <w:noProof/>
                <w:webHidden/>
              </w:rPr>
              <w:t>3</w:t>
            </w:r>
            <w:r w:rsidR="00DD2242">
              <w:rPr>
                <w:noProof/>
                <w:webHidden/>
              </w:rPr>
              <w:fldChar w:fldCharType="end"/>
            </w:r>
          </w:hyperlink>
        </w:p>
        <w:p w:rsidR="00DD2242" w:rsidRDefault="00000000" w14:paraId="155C5580" w14:textId="3CFBE545">
          <w:pPr>
            <w:pStyle w:val="TOC2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history="1" w:anchor="_Toc95493486">
            <w:r w:rsidRPr="00D67A92" w:rsidR="00DD2242">
              <w:rPr>
                <w:rStyle w:val="Hyperlink"/>
                <w:noProof/>
              </w:rPr>
              <w:t>Determine whether or not a Scrum-agile approach was the best approach for the SNHU Travel development project.</w:t>
            </w:r>
            <w:r w:rsidR="00DD2242">
              <w:rPr>
                <w:noProof/>
                <w:webHidden/>
              </w:rPr>
              <w:tab/>
            </w:r>
            <w:r w:rsidR="00DD2242">
              <w:rPr>
                <w:noProof/>
                <w:webHidden/>
              </w:rPr>
              <w:fldChar w:fldCharType="begin"/>
            </w:r>
            <w:r w:rsidR="00DD2242">
              <w:rPr>
                <w:noProof/>
                <w:webHidden/>
              </w:rPr>
              <w:instrText xml:space="preserve"> PAGEREF _Toc95493486 \h </w:instrText>
            </w:r>
            <w:r w:rsidR="00DD2242">
              <w:rPr>
                <w:noProof/>
                <w:webHidden/>
              </w:rPr>
            </w:r>
            <w:r w:rsidR="00DD2242">
              <w:rPr>
                <w:noProof/>
                <w:webHidden/>
              </w:rPr>
              <w:fldChar w:fldCharType="separate"/>
            </w:r>
            <w:r w:rsidR="00DD2242">
              <w:rPr>
                <w:noProof/>
                <w:webHidden/>
              </w:rPr>
              <w:t>3</w:t>
            </w:r>
            <w:r w:rsidR="00DD2242">
              <w:rPr>
                <w:noProof/>
                <w:webHidden/>
              </w:rPr>
              <w:fldChar w:fldCharType="end"/>
            </w:r>
          </w:hyperlink>
        </w:p>
        <w:p w:rsidR="00DD2242" w:rsidRDefault="00000000" w14:paraId="1248C5D3" w14:textId="71704C8F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history="1" w:anchor="_Toc95493487">
            <w:r w:rsidRPr="00D67A92" w:rsidR="00DD2242">
              <w:rPr>
                <w:rStyle w:val="Hyperlink"/>
                <w:noProof/>
              </w:rPr>
              <w:t>References</w:t>
            </w:r>
            <w:r w:rsidR="00DD2242">
              <w:rPr>
                <w:noProof/>
                <w:webHidden/>
              </w:rPr>
              <w:tab/>
            </w:r>
            <w:r w:rsidR="00DD2242">
              <w:rPr>
                <w:noProof/>
                <w:webHidden/>
              </w:rPr>
              <w:fldChar w:fldCharType="begin"/>
            </w:r>
            <w:r w:rsidR="00DD2242">
              <w:rPr>
                <w:noProof/>
                <w:webHidden/>
              </w:rPr>
              <w:instrText xml:space="preserve"> PAGEREF _Toc95493487 \h </w:instrText>
            </w:r>
            <w:r w:rsidR="00DD2242">
              <w:rPr>
                <w:noProof/>
                <w:webHidden/>
              </w:rPr>
            </w:r>
            <w:r w:rsidR="00DD2242">
              <w:rPr>
                <w:noProof/>
                <w:webHidden/>
              </w:rPr>
              <w:fldChar w:fldCharType="separate"/>
            </w:r>
            <w:r w:rsidR="00DD2242">
              <w:rPr>
                <w:noProof/>
                <w:webHidden/>
              </w:rPr>
              <w:t>4</w:t>
            </w:r>
            <w:r w:rsidR="00DD2242">
              <w:rPr>
                <w:noProof/>
                <w:webHidden/>
              </w:rPr>
              <w:fldChar w:fldCharType="end"/>
            </w:r>
          </w:hyperlink>
        </w:p>
        <w:p w:rsidR="008B5683" w:rsidP="00DD2242" w:rsidRDefault="00DD2242" w14:paraId="63E7951D" w14:textId="0CD9FD95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name="_Toc95493478" w:id="0"/>
    <w:p w:rsidR="008B5683" w:rsidRDefault="00000000" w14:paraId="4650546C" w14:textId="3329258B">
      <w:pPr>
        <w:pStyle w:val="SectionTitle"/>
      </w:pPr>
      <w:sdt>
        <w:sdtPr>
          <w:alias w:val="Title"/>
          <w:tag w:val=""/>
          <w:id w:val="-1756435886"/>
          <w:placeholder>
            <w:docPart w:val="0CF264181CDB8B438ABB92DC02F0ACA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DD2242">
            <w:t>CS250 Sprint Review and Retrospective</w:t>
          </w:r>
        </w:sdtContent>
      </w:sdt>
      <w:bookmarkEnd w:id="0"/>
    </w:p>
    <w:p w:rsidR="00DD2242" w:rsidP="00DD2242" w:rsidRDefault="00DD2242" w14:paraId="75A08602" w14:textId="77777777">
      <w:pPr>
        <w:pStyle w:val="Heading1"/>
      </w:pPr>
      <w:bookmarkStart w:name="_Toc95493479" w:id="1"/>
      <w:r>
        <w:t xml:space="preserve">A. </w:t>
      </w:r>
      <w:r w:rsidRPr="006B666B">
        <w:t>Demonstrate how the various roles on your Scrum-agile Team specifically contributed to the success of the SNHU Travel project.</w:t>
      </w:r>
      <w:bookmarkEnd w:id="1"/>
    </w:p>
    <w:p w:rsidR="00DD2242" w:rsidP="7AD6F18F" w:rsidRDefault="00DD2242" w14:paraId="2A41F682" w14:textId="07DE3F5E">
      <w:pPr>
        <w:ind w:firstLine="0"/>
      </w:pPr>
      <w:r w:rsidR="238A3671">
        <w:rPr/>
        <w:t>The workload is not only shared, but it is also shared in a more give-and-take kind of way within the agile structure.</w:t>
      </w:r>
      <w:r w:rsidR="0D164DD4">
        <w:rPr/>
        <w:t xml:space="preserve"> There is a distributing focus between high-level and low-level activities allowing better concentration on the individual project components. </w:t>
      </w:r>
      <w:r w:rsidR="133C306C">
        <w:rPr/>
        <w:t xml:space="preserve">The SNHU Travel project required a good understanding of travel destinations and other product feature information. </w:t>
      </w:r>
      <w:r w:rsidR="133C306C">
        <w:rPr/>
        <w:t>The product owner worked to become well aware of what was needed to manage most of the high-level concerns.</w:t>
      </w:r>
      <w:r w:rsidR="133C306C">
        <w:rPr/>
        <w:t xml:space="preserve"> Product stories were gathered and handed to the developer and tester. The scrum master helped </w:t>
      </w:r>
      <w:r w:rsidR="133C306C">
        <w:rPr/>
        <w:t>facilitate</w:t>
      </w:r>
      <w:r w:rsidR="133C306C">
        <w:rPr/>
        <w:t xml:space="preserve"> the</w:t>
      </w:r>
      <w:r w:rsidR="07327D3B">
        <w:rPr/>
        <w:t xml:space="preserve"> effort</w:t>
      </w:r>
      <w:r w:rsidR="133C306C">
        <w:rPr/>
        <w:t>.</w:t>
      </w:r>
    </w:p>
    <w:p w:rsidR="00DD2242" w:rsidP="00DD2242" w:rsidRDefault="00DD2242" w14:paraId="3F9AB5C3" w14:textId="77777777">
      <w:pPr>
        <w:pStyle w:val="Heading1"/>
      </w:pPr>
      <w:bookmarkStart w:name="_Toc95493480" w:id="2"/>
      <w:r>
        <w:t xml:space="preserve">B. </w:t>
      </w:r>
      <w:r w:rsidRPr="006B666B">
        <w:t>Describe how a Scrum-agile approach to the SDLC helped each of the user stories come to completion.</w:t>
      </w:r>
      <w:bookmarkEnd w:id="2"/>
    </w:p>
    <w:p w:rsidR="00DD2242" w:rsidP="7AD6F18F" w:rsidRDefault="00DD2242" w14:paraId="2D3BE032" w14:textId="3F39F824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46D7176D">
        <w:rPr/>
        <w:t xml:space="preserve">The stories </w:t>
      </w:r>
      <w:r w:rsidR="1EC8EEE3">
        <w:rPr/>
        <w:t xml:space="preserve">do not go directly into the specification </w:t>
      </w:r>
      <w:r w:rsidR="46D7176D">
        <w:rPr/>
        <w:t xml:space="preserve">like </w:t>
      </w:r>
      <w:r w:rsidR="75C858F6">
        <w:rPr/>
        <w:t xml:space="preserve">how </w:t>
      </w:r>
      <w:r w:rsidR="0DB8038F">
        <w:rPr/>
        <w:t xml:space="preserve">a </w:t>
      </w:r>
      <w:r w:rsidR="75C858F6">
        <w:rPr/>
        <w:t xml:space="preserve">product would be built </w:t>
      </w:r>
      <w:r w:rsidR="46D7176D">
        <w:rPr/>
        <w:t xml:space="preserve">in a </w:t>
      </w:r>
      <w:r w:rsidR="1E9CEAE5">
        <w:rPr/>
        <w:t>waterfall</w:t>
      </w:r>
      <w:r w:rsidR="46D7176D">
        <w:rPr/>
        <w:t xml:space="preserve"> a</w:t>
      </w:r>
      <w:r w:rsidR="303EE303">
        <w:rPr/>
        <w:t>pproach</w:t>
      </w:r>
      <w:r w:rsidR="33C4E130">
        <w:rPr/>
        <w:t>.</w:t>
      </w:r>
      <w:r w:rsidR="6BA76875">
        <w:rPr/>
        <w:t xml:space="preserve"> They are treated as high-level </w:t>
      </w:r>
      <w:r w:rsidR="6E90F2FE">
        <w:rPr/>
        <w:t>human language friendly suggestions</w:t>
      </w:r>
      <w:r w:rsidR="099155E6">
        <w:rPr/>
        <w:t xml:space="preserve"> that can later become features.</w:t>
      </w:r>
      <w:r w:rsidR="767185AB">
        <w:rPr/>
        <w:t xml:space="preserve"> </w:t>
      </w:r>
      <w:r w:rsidRPr="7AD6F18F" w:rsidR="3CB009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user stories do not </w:t>
      </w:r>
      <w:r w:rsidRPr="7AD6F18F" w:rsidR="3CB009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</w:t>
      </w:r>
      <w:r w:rsidRPr="7AD6F18F" w:rsidR="3CB009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low-level explanation directing how a software feature is to be created. Nor does it </w:t>
      </w:r>
      <w:r w:rsidRPr="7AD6F18F" w:rsidR="3CB009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</w:t>
      </w:r>
      <w:r w:rsidRPr="7AD6F18F" w:rsidR="3CB009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low-level information about how to carry out tests. </w:t>
      </w:r>
      <w:r w:rsidRPr="7AD6F18F" w:rsidR="0F5816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They are trans</w:t>
      </w:r>
      <w:r w:rsidRPr="7AD6F18F" w:rsidR="5170DA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lated into </w:t>
      </w:r>
      <w:r w:rsidRPr="7AD6F18F" w:rsidR="78AB24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to-do</w:t>
      </w:r>
      <w:r w:rsidRPr="7AD6F18F" w:rsidR="5170DA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items or refined li</w:t>
      </w:r>
      <w:r w:rsidRPr="7AD6F18F" w:rsidR="323923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 what was done in the SNHU Travel project</w:t>
      </w:r>
      <w:r w:rsidRPr="7AD6F18F" w:rsidR="684C4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build and </w:t>
      </w:r>
      <w:bookmarkStart w:name="_Int_YJXN8sby" w:id="1242921012"/>
      <w:r w:rsidRPr="7AD6F18F" w:rsidR="684C4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possibly deploy</w:t>
      </w:r>
      <w:bookmarkEnd w:id="1242921012"/>
      <w:r w:rsidRPr="7AD6F18F" w:rsidR="684C4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product in parallel.</w:t>
      </w:r>
    </w:p>
    <w:p w:rsidR="00DD2242" w:rsidP="00DD2242" w:rsidRDefault="00DD2242" w14:paraId="6D149648" w14:textId="77777777">
      <w:pPr>
        <w:pStyle w:val="Heading1"/>
      </w:pPr>
      <w:bookmarkStart w:name="_Toc95493481" w:id="3"/>
      <w:r>
        <w:t xml:space="preserve">C. </w:t>
      </w:r>
      <w:r w:rsidRPr="006B666B">
        <w:t>Describe how a Scrum-agile approach supported project completion when the project was interrupted and changed direction.</w:t>
      </w:r>
      <w:bookmarkEnd w:id="3"/>
    </w:p>
    <w:p w:rsidR="00DD2242" w:rsidP="00DD2242" w:rsidRDefault="00DD2242" w14:paraId="49D64A3B" w14:textId="7BC5942D">
      <w:r w:rsidR="5F1ACF8E">
        <w:rPr/>
        <w:t xml:space="preserve">The way an agile project is handled allows alterations during </w:t>
      </w:r>
      <w:r w:rsidR="398229CF">
        <w:rPr/>
        <w:t xml:space="preserve">development. </w:t>
      </w:r>
      <w:r w:rsidR="6C3C1798">
        <w:rPr/>
        <w:t xml:space="preserve">There are various frameworks put in place as opposed to a waterfall approach </w:t>
      </w:r>
      <w:r w:rsidR="5B238259">
        <w:rPr/>
        <w:t>that gives more flexibility.</w:t>
      </w:r>
      <w:r w:rsidR="3532CCF1">
        <w:rPr/>
        <w:t xml:space="preserve"> During </w:t>
      </w:r>
      <w:r w:rsidR="7F5EE400">
        <w:rPr/>
        <w:t>the development</w:t>
      </w:r>
      <w:r w:rsidR="3532CCF1">
        <w:rPr/>
        <w:t xml:space="preserve"> of the SNHU Travel project</w:t>
      </w:r>
      <w:r w:rsidR="37F581CC">
        <w:rPr/>
        <w:t xml:space="preserve"> much of the code was </w:t>
      </w:r>
      <w:r w:rsidR="22E65087">
        <w:rPr/>
        <w:t>kept,</w:t>
      </w:r>
      <w:r w:rsidR="4556BCBA">
        <w:rPr/>
        <w:t xml:space="preserve"> which would mean a lot of the tests would still be relevant.</w:t>
      </w:r>
      <w:r w:rsidR="722B0550">
        <w:rPr/>
        <w:t xml:space="preserve"> It would make sense that tests and infrastructure would be </w:t>
      </w:r>
      <w:r w:rsidR="737A33A1">
        <w:rPr/>
        <w:t>larger in agile as opposed to waterfall.</w:t>
      </w:r>
    </w:p>
    <w:p w:rsidR="00DD2242" w:rsidP="00DD2242" w:rsidRDefault="00DD2242" w14:paraId="3CEA9FDC" w14:textId="77777777">
      <w:pPr>
        <w:pStyle w:val="Heading1"/>
      </w:pPr>
      <w:bookmarkStart w:name="_Toc95493482" w:id="4"/>
      <w:r>
        <w:t xml:space="preserve">D. </w:t>
      </w:r>
      <w:r w:rsidRPr="006B666B">
        <w:t>Demonstrate your ability to communicate effectively with your team by providing samples of your communication.</w:t>
      </w:r>
      <w:bookmarkEnd w:id="4"/>
    </w:p>
    <w:p w:rsidR="00DD2242" w:rsidP="00DD2242" w:rsidRDefault="00DD2242" w14:paraId="1003A061" w14:textId="62F19589">
      <w:r w:rsidR="2C19728D">
        <w:rPr/>
        <w:t xml:space="preserve">Reaching for </w:t>
      </w:r>
      <w:bookmarkStart w:name="_Int_sthbuoPf" w:id="746873576"/>
      <w:r w:rsidR="2C19728D">
        <w:rPr/>
        <w:t>the heart of the matter</w:t>
      </w:r>
      <w:bookmarkEnd w:id="746873576"/>
      <w:r w:rsidR="2C19728D">
        <w:rPr/>
        <w:t xml:space="preserve"> is important </w:t>
      </w:r>
      <w:r w:rsidR="78F5A227">
        <w:rPr/>
        <w:t>where information can become overwhelming.</w:t>
      </w:r>
      <w:r w:rsidR="00B55900">
        <w:rPr/>
        <w:t xml:space="preserve"> </w:t>
      </w:r>
      <w:r w:rsidR="73142710">
        <w:rPr/>
        <w:t>I like giving an overview after clearly thinking abou</w:t>
      </w:r>
      <w:r w:rsidR="3CFD90F7">
        <w:rPr/>
        <w:t xml:space="preserve">t the situation. Sometimes the atmosphere or the timing </w:t>
      </w:r>
      <w:r w:rsidR="071E34EC">
        <w:rPr/>
        <w:t xml:space="preserve">might not be suited for </w:t>
      </w:r>
      <w:r w:rsidR="387C8301">
        <w:rPr/>
        <w:t xml:space="preserve">transferring information. In which case the use of communication tools </w:t>
      </w:r>
      <w:r w:rsidR="5BCEC1C1">
        <w:rPr/>
        <w:t>or patience could come in handy.</w:t>
      </w:r>
      <w:r w:rsidR="04792051">
        <w:rPr/>
        <w:t xml:space="preserve"> Being th</w:t>
      </w:r>
      <w:r w:rsidR="4AF8197C">
        <w:rPr/>
        <w:t xml:space="preserve">orough by using asynchronous communication for example </w:t>
      </w:r>
      <w:r w:rsidR="24468172">
        <w:rPr/>
        <w:t xml:space="preserve">could </w:t>
      </w:r>
      <w:r w:rsidR="30E4A68F">
        <w:rPr/>
        <w:t xml:space="preserve">help </w:t>
      </w:r>
      <w:r w:rsidR="3667D76B">
        <w:rPr/>
        <w:t>facilitate</w:t>
      </w:r>
      <w:r w:rsidR="3667D76B">
        <w:rPr/>
        <w:t xml:space="preserve"> </w:t>
      </w:r>
      <w:r w:rsidR="6C896B5F">
        <w:rPr/>
        <w:t>a cohesive collaboration.</w:t>
      </w:r>
    </w:p>
    <w:p w:rsidR="00DD2242" w:rsidP="00DD2242" w:rsidRDefault="00DD2242" w14:paraId="762C5A77" w14:textId="77777777">
      <w:pPr>
        <w:pStyle w:val="Heading1"/>
      </w:pPr>
      <w:bookmarkStart w:name="_Toc95493483" w:id="5"/>
      <w:r>
        <w:t xml:space="preserve">E. </w:t>
      </w:r>
      <w:r w:rsidRPr="006B666B">
        <w:t>Evaluate the organizational tools and Scrum-agile principles that helped your team be successful.</w:t>
      </w:r>
      <w:bookmarkEnd w:id="5"/>
    </w:p>
    <w:p w:rsidR="00DD2242" w:rsidP="7AD6F18F" w:rsidRDefault="00DD2242" w14:paraId="1E976E09" w14:textId="1A9CEBC7">
      <w:pPr>
        <w:pStyle w:val="Normal"/>
      </w:pPr>
      <w:r w:rsidR="3B054895">
        <w:rPr/>
        <w:t xml:space="preserve">Most software allows asynchronous communication </w:t>
      </w:r>
      <w:r w:rsidR="7DB13FA3">
        <w:rPr/>
        <w:t xml:space="preserve">which is an important feature for </w:t>
      </w:r>
      <w:bookmarkStart w:name="_Int_g2rHZIrY" w:id="1121063506"/>
      <w:r w:rsidR="7DB13FA3">
        <w:rPr/>
        <w:t>possible sleep</w:t>
      </w:r>
      <w:bookmarkEnd w:id="1121063506"/>
      <w:r w:rsidR="7DB13FA3">
        <w:rPr/>
        <w:t xml:space="preserve"> deprived developers. </w:t>
      </w:r>
      <w:r w:rsidR="629F9391">
        <w:rPr/>
        <w:t xml:space="preserve">I can imagine </w:t>
      </w:r>
      <w:r w:rsidR="445CCDCD">
        <w:rPr/>
        <w:t>agile project management tools be</w:t>
      </w:r>
      <w:r w:rsidR="41F2062A">
        <w:rPr/>
        <w:t>ing</w:t>
      </w:r>
      <w:r w:rsidR="445CCDCD">
        <w:rPr/>
        <w:t xml:space="preserve"> </w:t>
      </w:r>
      <w:r w:rsidR="4D39CCEA">
        <w:rPr/>
        <w:t xml:space="preserve">quite </w:t>
      </w:r>
      <w:r w:rsidR="445CCDCD">
        <w:rPr/>
        <w:t xml:space="preserve">useful for </w:t>
      </w:r>
      <w:r w:rsidR="4653FB6E">
        <w:rPr/>
        <w:t xml:space="preserve">defining </w:t>
      </w:r>
      <w:r w:rsidR="265F33AF">
        <w:rPr/>
        <w:t>and partitioning tasks when planning sprints.</w:t>
      </w:r>
      <w:r w:rsidR="54B51E89">
        <w:rPr/>
        <w:t xml:space="preserve"> Excel </w:t>
      </w:r>
      <w:r w:rsidR="6F682C8E">
        <w:rPr/>
        <w:t xml:space="preserve">or a scripting language such as python could also help </w:t>
      </w:r>
      <w:r w:rsidR="2E0D11C0">
        <w:rPr/>
        <w:t>organize stories and to-do lists.</w:t>
      </w:r>
    </w:p>
    <w:p w:rsidR="00DD2242" w:rsidP="00DD2242" w:rsidRDefault="00DD2242" w14:paraId="32650AD7" w14:textId="77777777">
      <w:pPr>
        <w:pStyle w:val="Heading1"/>
      </w:pPr>
      <w:bookmarkStart w:name="_Toc95493484" w:id="6"/>
      <w:r>
        <w:lastRenderedPageBreak/>
        <w:t xml:space="preserve">F. </w:t>
      </w:r>
      <w:r w:rsidRPr="006B666B">
        <w:t>Assess the effectiveness of the Scrum-agile approach for the SNHU Travel project.</w:t>
      </w:r>
      <w:bookmarkEnd w:id="6"/>
    </w:p>
    <w:p w:rsidR="00DD2242" w:rsidP="00DD2242" w:rsidRDefault="00DD2242" w14:paraId="695D9D17" w14:textId="77777777">
      <w:pPr>
        <w:pStyle w:val="Heading2"/>
      </w:pPr>
      <w:bookmarkStart w:name="_Toc95493485" w:id="7"/>
      <w:r w:rsidRPr="006B666B">
        <w:t>Describe the pros and cons that the Scrum-agile approach presented during the project.</w:t>
      </w:r>
      <w:bookmarkEnd w:id="7"/>
    </w:p>
    <w:p w:rsidRPr="006B666B" w:rsidR="00DD2242" w:rsidP="00DD2242" w:rsidRDefault="00DD2242" w14:paraId="47606408" w14:textId="3BA2694C">
      <w:r w:rsidR="27782A63">
        <w:rPr/>
        <w:t xml:space="preserve">The SNHU Travel project is within the </w:t>
      </w:r>
      <w:r w:rsidR="06CA9CFC">
        <w:rPr/>
        <w:t xml:space="preserve">realm of being a "define and predictive </w:t>
      </w:r>
      <w:r w:rsidR="5082601D">
        <w:rPr/>
        <w:t>process</w:t>
      </w:r>
      <w:r w:rsidR="06CA9CFC">
        <w:rPr/>
        <w:t xml:space="preserve">" which means a lot of the </w:t>
      </w:r>
      <w:r w:rsidR="456F822D">
        <w:rPr/>
        <w:t>programming has been done before</w:t>
      </w:r>
      <w:r w:rsidR="7D78E82A">
        <w:rPr/>
        <w:t xml:space="preserve"> using well-understood technologies,</w:t>
      </w:r>
      <w:r w:rsidR="456F822D">
        <w:rPr/>
        <w:t xml:space="preserve"> </w:t>
      </w:r>
      <w:r w:rsidR="456F822D">
        <w:rPr/>
        <w:t xml:space="preserve">so </w:t>
      </w:r>
      <w:r w:rsidR="5F30C997">
        <w:rPr/>
        <w:t>there is no need for trial-and-error. It is mo</w:t>
      </w:r>
      <w:r w:rsidR="2FD4D2B6">
        <w:rPr/>
        <w:t xml:space="preserve">re </w:t>
      </w:r>
      <w:r w:rsidR="5F30C997">
        <w:rPr/>
        <w:t xml:space="preserve">a matter of </w:t>
      </w:r>
      <w:r w:rsidR="5F30C997">
        <w:rPr/>
        <w:t>designing</w:t>
      </w:r>
      <w:r w:rsidR="0EA0F3D0">
        <w:rPr/>
        <w:t xml:space="preserve"> rather than developing</w:t>
      </w:r>
      <w:r w:rsidR="003940D0">
        <w:rPr/>
        <w:t xml:space="preserve"> which makes things easier</w:t>
      </w:r>
      <w:r w:rsidR="5F30C997">
        <w:rPr/>
        <w:t>.</w:t>
      </w:r>
      <w:r w:rsidR="1C2FBC96">
        <w:rPr/>
        <w:t xml:space="preserve"> Two other pros are that this is a </w:t>
      </w:r>
      <w:bookmarkStart w:name="_Int_paxTMN4Y" w:id="1718582135"/>
      <w:r w:rsidR="1C2FBC96">
        <w:rPr/>
        <w:t>re</w:t>
      </w:r>
      <w:r w:rsidR="12E8D1DA">
        <w:rPr/>
        <w:t>latively small</w:t>
      </w:r>
      <w:bookmarkEnd w:id="1718582135"/>
      <w:r w:rsidR="12E8D1DA">
        <w:rPr/>
        <w:t xml:space="preserve"> project with a </w:t>
      </w:r>
      <w:bookmarkStart w:name="_Int_sYdpt96I" w:id="175106268"/>
      <w:r w:rsidR="12E8D1DA">
        <w:rPr/>
        <w:t>relatively small</w:t>
      </w:r>
      <w:bookmarkEnd w:id="175106268"/>
      <w:r w:rsidR="12E8D1DA">
        <w:rPr/>
        <w:t xml:space="preserve"> team. </w:t>
      </w:r>
      <w:r w:rsidR="568F059B">
        <w:rPr/>
        <w:t>Of course, the small project is easier to work with,</w:t>
      </w:r>
      <w:r w:rsidR="558DD1B5">
        <w:rPr/>
        <w:t xml:space="preserve"> however, a small team also </w:t>
      </w:r>
      <w:r w:rsidR="478FD558">
        <w:rPr/>
        <w:t xml:space="preserve">would help to </w:t>
      </w:r>
      <w:r w:rsidR="5333D37A">
        <w:rPr/>
        <w:t>simplify</w:t>
      </w:r>
      <w:r w:rsidR="478FD558">
        <w:rPr/>
        <w:t xml:space="preserve"> </w:t>
      </w:r>
      <w:r w:rsidR="49A10E71">
        <w:rPr/>
        <w:t>scrum</w:t>
      </w:r>
      <w:r w:rsidR="63C1FFF8">
        <w:rPr/>
        <w:t>-agile</w:t>
      </w:r>
      <w:r w:rsidR="49A10E71">
        <w:rPr/>
        <w:t xml:space="preserve"> </w:t>
      </w:r>
      <w:r w:rsidR="771BC8A0">
        <w:rPr/>
        <w:t>practices</w:t>
      </w:r>
      <w:r w:rsidR="230F231D">
        <w:rPr/>
        <w:t xml:space="preserve"> as there </w:t>
      </w:r>
      <w:r w:rsidR="230F231D">
        <w:rPr/>
        <w:t>wouldn’t</w:t>
      </w:r>
      <w:r w:rsidR="230F231D">
        <w:rPr/>
        <w:t xml:space="preserve"> be</w:t>
      </w:r>
      <w:r w:rsidR="10511950">
        <w:rPr/>
        <w:t xml:space="preserve"> many going on in parallel</w:t>
      </w:r>
      <w:r w:rsidR="73E160E1">
        <w:rPr/>
        <w:t>.</w:t>
      </w:r>
      <w:r w:rsidR="58FA0125">
        <w:rPr/>
        <w:t xml:space="preserve"> </w:t>
      </w:r>
      <w:r w:rsidR="12F37FC3">
        <w:rPr/>
        <w:t>Consider</w:t>
      </w:r>
      <w:r w:rsidR="20973523">
        <w:rPr/>
        <w:t>ing</w:t>
      </w:r>
      <w:r w:rsidR="12F37FC3">
        <w:rPr/>
        <w:t xml:space="preserve"> some cons,</w:t>
      </w:r>
      <w:r w:rsidR="6E52C5C1">
        <w:rPr/>
        <w:t xml:space="preserve"> t</w:t>
      </w:r>
      <w:r w:rsidR="32A0C10F">
        <w:rPr/>
        <w:t>esting process</w:t>
      </w:r>
      <w:r w:rsidR="183ABB45">
        <w:rPr/>
        <w:t>es</w:t>
      </w:r>
      <w:r w:rsidR="32A0C10F">
        <w:rPr/>
        <w:t xml:space="preserve"> could be difficult to manage g</w:t>
      </w:r>
      <w:r w:rsidR="580381FB">
        <w:rPr/>
        <w:t>iven that a graphical user interface is involved</w:t>
      </w:r>
      <w:r w:rsidR="341EBB1C">
        <w:rPr/>
        <w:t xml:space="preserve">. </w:t>
      </w:r>
      <w:r w:rsidR="1070A5D0">
        <w:rPr/>
        <w:t xml:space="preserve">Data access could be </w:t>
      </w:r>
      <w:r w:rsidR="0171758D">
        <w:rPr/>
        <w:t>quite an</w:t>
      </w:r>
      <w:r w:rsidR="1070A5D0">
        <w:rPr/>
        <w:t xml:space="preserve"> </w:t>
      </w:r>
      <w:r w:rsidR="6D0CE2CB">
        <w:rPr/>
        <w:t xml:space="preserve">ordeal </w:t>
      </w:r>
      <w:r w:rsidR="1070A5D0">
        <w:rPr/>
        <w:t xml:space="preserve">given </w:t>
      </w:r>
      <w:r w:rsidR="42CC905B">
        <w:rPr/>
        <w:t xml:space="preserve">that the project is about travel destinations. </w:t>
      </w:r>
      <w:r w:rsidR="3BDC31C5">
        <w:rPr/>
        <w:t xml:space="preserve">This could slow the project along with </w:t>
      </w:r>
      <w:r w:rsidR="1B2EA45E">
        <w:rPr/>
        <w:t>interruptions or changes in project direction.</w:t>
      </w:r>
    </w:p>
    <w:p w:rsidR="00DD2242" w:rsidP="00DD2242" w:rsidRDefault="00DD2242" w14:paraId="57EA573A" w14:textId="3DB5C717">
      <w:pPr>
        <w:pStyle w:val="Heading2"/>
      </w:pPr>
      <w:bookmarkStart w:name="_Toc95493486" w:id="8"/>
      <w:r w:rsidRPr="006B666B">
        <w:t xml:space="preserve">Determine </w:t>
      </w:r>
      <w:proofErr w:type="gramStart"/>
      <w:r w:rsidRPr="006B666B">
        <w:t>whether or not</w:t>
      </w:r>
      <w:proofErr w:type="gramEnd"/>
      <w:r w:rsidRPr="006B666B">
        <w:t xml:space="preserve"> a Scrum-agile approach was the best approach for the SNHU Travel development project.</w:t>
      </w:r>
      <w:bookmarkEnd w:id="8"/>
    </w:p>
    <w:p w:rsidR="2C640EFD" w:rsidP="7AD6F18F" w:rsidRDefault="2C640EFD" w14:paraId="111C46C2" w14:textId="38E39FAC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="2C640EFD">
        <w:rPr/>
        <w:t>It would seem that b</w:t>
      </w:r>
      <w:r w:rsidR="63CCA902">
        <w:rPr/>
        <w:t>oth</w:t>
      </w:r>
      <w:r w:rsidR="3CB916EB">
        <w:rPr/>
        <w:t xml:space="preserve"> </w:t>
      </w:r>
      <w:r w:rsidR="38F1B8B3">
        <w:rPr/>
        <w:t>a</w:t>
      </w:r>
      <w:r w:rsidR="3CB916EB">
        <w:rPr/>
        <w:t xml:space="preserve">gile and </w:t>
      </w:r>
      <w:r w:rsidR="78EB55EA">
        <w:rPr/>
        <w:t>w</w:t>
      </w:r>
      <w:r w:rsidR="3CB916EB">
        <w:rPr/>
        <w:t>aterfall would</w:t>
      </w:r>
      <w:r w:rsidR="4F681641">
        <w:rPr/>
        <w:t xml:space="preserve"> probably </w:t>
      </w:r>
      <w:r w:rsidR="3CB916EB">
        <w:rPr/>
        <w:t xml:space="preserve">have worked for </w:t>
      </w:r>
      <w:r w:rsidR="1BBF6E79">
        <w:rPr/>
        <w:t>t</w:t>
      </w:r>
      <w:r w:rsidR="48B5F686">
        <w:rPr/>
        <w:t xml:space="preserve">he SNHU Travel project </w:t>
      </w:r>
      <w:r w:rsidR="01760285">
        <w:rPr/>
        <w:t xml:space="preserve">sense </w:t>
      </w:r>
      <w:r w:rsidR="28D82498">
        <w:rPr/>
        <w:t>the software</w:t>
      </w:r>
      <w:r w:rsidR="2D35B486">
        <w:rPr/>
        <w:t xml:space="preserve"> </w:t>
      </w:r>
      <w:r w:rsidR="5D66A452">
        <w:rPr/>
        <w:t>stayed within will define technologies</w:t>
      </w:r>
      <w:r w:rsidR="0C2BA069">
        <w:rPr/>
        <w:t>.</w:t>
      </w:r>
      <w:r w:rsidR="5D66A452">
        <w:rPr/>
        <w:t xml:space="preserve"> </w:t>
      </w:r>
      <w:r w:rsidR="7CF6F4F3">
        <w:rPr/>
        <w:t xml:space="preserve">However, there were feature changes </w:t>
      </w:r>
      <w:r w:rsidR="07B49E29">
        <w:rPr/>
        <w:t>during project development and such changes must be ha</w:t>
      </w:r>
      <w:r w:rsidR="4C3BE79C">
        <w:rPr/>
        <w:t>ndled with the right kind of infrastructure.</w:t>
      </w:r>
      <w:r w:rsidR="20B7A644">
        <w:rPr/>
        <w:t xml:space="preserve"> The scrum-agile </w:t>
      </w:r>
      <w:r w:rsidR="248D25F2">
        <w:rPr/>
        <w:t xml:space="preserve">is </w:t>
      </w:r>
      <w:r w:rsidR="248D25F2">
        <w:rPr/>
        <w:t>probably the</w:t>
      </w:r>
      <w:r w:rsidR="248D25F2">
        <w:rPr/>
        <w:t xml:space="preserve"> better choice. It is also worth mentioning </w:t>
      </w:r>
      <w:r w:rsidR="0A462EEF">
        <w:rPr/>
        <w:t xml:space="preserve">that agile could </w:t>
      </w:r>
      <w:r w:rsidR="0A462EEF">
        <w:rPr/>
        <w:t>possibly handle</w:t>
      </w:r>
      <w:r w:rsidR="0A462EEF">
        <w:rPr/>
        <w:t xml:space="preserve"> a d</w:t>
      </w:r>
      <w:r w:rsidR="7A4CD381">
        <w:rPr/>
        <w:t>istributed system with constantly changing</w:t>
      </w:r>
      <w:r w:rsidR="29420360">
        <w:rPr/>
        <w:t xml:space="preserve"> web</w:t>
      </w:r>
      <w:r w:rsidR="7A4CD381">
        <w:rPr/>
        <w:t xml:space="preserve"> software</w:t>
      </w:r>
      <w:r w:rsidR="6998A187">
        <w:rPr/>
        <w:t xml:space="preserve"> given its flexibility</w:t>
      </w:r>
      <w:r w:rsidR="77D913A0">
        <w:rPr/>
        <w:t xml:space="preserve"> and ongoing process</w:t>
      </w:r>
      <w:r w:rsidR="6998A187">
        <w:rPr/>
        <w:t>.</w:t>
      </w:r>
    </w:p>
    <w:p w:rsidR="008B5683" w:rsidP="00DD2242" w:rsidRDefault="008B5683" w14:paraId="6BA15393" w14:textId="4E46B74B"/>
    <w:bookmarkStart w:name="_Toc95493487" w:displacedByCustomXml="next" w:id="9"/>
    <w:sdt>
      <w:sdtPr>
        <w:rPr>
          <w:rFonts w:asciiTheme="minorHAnsi" w:hAnsiTheme="minorHAnsi" w:eastAsiaTheme="minorEastAsia" w:cstheme="minorBidi"/>
        </w:rPr>
        <w:id w:val="-573587230"/>
        <w:bibliography/>
      </w:sdtPr>
      <w:sdtContent>
        <w:p w:rsidR="008B5683" w:rsidRDefault="00DD2242" w14:paraId="271028E9" w14:textId="77777777">
          <w:pPr>
            <w:pStyle w:val="SectionTitle"/>
          </w:pPr>
          <w:r>
            <w:t>References</w:t>
          </w:r>
          <w:bookmarkEnd w:id="9"/>
        </w:p>
        <w:sdt>
          <w:sdtPr>
            <w:id w:val="-686988142"/>
            <w:placeholder>
              <w:docPart w:val="0B06378CCE6A89429118C77314CB64D8"/>
            </w:placeholder>
            <w:temporary/>
            <w:showingPlcHdr/>
            <w15:appearance w15:val="hidden"/>
          </w:sdtPr>
          <w:sdtContent>
            <w:p w:rsidR="008B5683" w:rsidRDefault="00DD2242" w14:paraId="31FE4BE3" w14:textId="7777777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Last Name, F. M. (Year). Article Title. </w:t>
              </w:r>
              <w:r>
                <w:rPr>
                  <w:i/>
                  <w:iCs/>
                  <w:noProof/>
                </w:rPr>
                <w:t>Journal Title</w:t>
              </w:r>
              <w:r>
                <w:rPr>
                  <w:noProof/>
                </w:rPr>
                <w:t>, Pages From - To.</w:t>
              </w:r>
            </w:p>
            <w:p w:rsidR="008B5683" w:rsidRDefault="00DD2242" w14:paraId="03B203C2" w14:textId="77777777">
              <w:pPr>
                <w:pStyle w:val="Bibliography"/>
              </w:pPr>
              <w:r>
                <w:rPr>
                  <w:noProof/>
                </w:rPr>
                <w:t xml:space="preserve">Last Name, F. M. (Year). </w:t>
              </w:r>
              <w:r>
                <w:rPr>
                  <w:i/>
                  <w:iCs/>
                  <w:noProof/>
                </w:rPr>
                <w:t xml:space="preserve">Book Title. </w:t>
              </w:r>
              <w:r>
                <w:rPr>
                  <w:noProof/>
                </w:rPr>
                <w:t>City Name: Publisher Name.</w:t>
              </w:r>
            </w:p>
          </w:sdtContent>
        </w:sdt>
      </w:sdtContent>
    </w:sdt>
    <w:sectPr w:rsidR="008B5683">
      <w:headerReference w:type="default" r:id="rId9"/>
      <w:headerReference w:type="first" r:id="rId10"/>
      <w:footnotePr>
        <w:pos w:val="beneathText"/>
      </w:footnotePr>
      <w:pgSz w:w="12240" w:h="15840" w:orient="portrait" w:code="1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E7D80" w:rsidRDefault="005E7D80" w14:paraId="2438CA11" w14:textId="77777777">
      <w:pPr>
        <w:spacing w:line="240" w:lineRule="auto"/>
      </w:pPr>
      <w:r>
        <w:separator/>
      </w:r>
    </w:p>
  </w:endnote>
  <w:endnote w:type="continuationSeparator" w:id="0">
    <w:p w:rsidR="005E7D80" w:rsidRDefault="005E7D80" w14:paraId="4949183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E7D80" w:rsidRDefault="005E7D80" w14:paraId="7B80C0E1" w14:textId="77777777">
      <w:pPr>
        <w:spacing w:line="240" w:lineRule="auto"/>
      </w:pPr>
      <w:r>
        <w:separator/>
      </w:r>
    </w:p>
  </w:footnote>
  <w:footnote w:type="continuationSeparator" w:id="0">
    <w:p w:rsidR="005E7D80" w:rsidRDefault="005E7D80" w14:paraId="306F273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683" w:rsidRDefault="00000000" w14:paraId="73C509E6" w14:textId="42EC968B">
    <w:pPr>
      <w:pStyle w:val="Header"/>
    </w:pPr>
    <w:sdt>
      <w:sdtPr>
        <w:rPr>
          <w:rStyle w:val="Strong"/>
        </w:rPr>
        <w:alias w:val="Running head"/>
        <w:tag w:val=""/>
        <w:id w:val="1072628492"/>
        <w:placeholder>
          <w:docPart w:val="D27EB702B67C634CA169E1B475CB16C5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DD2242">
          <w:rPr>
            <w:rStyle w:val="Strong"/>
          </w:rPr>
          <w:t>SPRINT REVIEW AND RETROSPECTIVE</w:t>
        </w:r>
      </w:sdtContent>
    </w:sdt>
    <w:r w:rsidR="00DD2242">
      <w:rPr>
        <w:rStyle w:val="Strong"/>
      </w:rPr>
      <w:t xml:space="preserve"> </w:t>
    </w:r>
    <w:r w:rsidR="00DD2242">
      <w:rPr>
        <w:rStyle w:val="Strong"/>
      </w:rPr>
      <w:ptab w:alignment="right" w:relativeTo="margin" w:leader="none"/>
    </w:r>
    <w:r w:rsidR="00DD2242">
      <w:rPr>
        <w:rStyle w:val="Strong"/>
      </w:rPr>
      <w:fldChar w:fldCharType="begin"/>
    </w:r>
    <w:r w:rsidR="00DD2242">
      <w:rPr>
        <w:rStyle w:val="Strong"/>
      </w:rPr>
      <w:instrText xml:space="preserve"> PAGE   \* MERGEFORMAT </w:instrText>
    </w:r>
    <w:r w:rsidR="00DD2242">
      <w:rPr>
        <w:rStyle w:val="Strong"/>
      </w:rPr>
      <w:fldChar w:fldCharType="separate"/>
    </w:r>
    <w:r w:rsidR="00DD2242">
      <w:rPr>
        <w:rStyle w:val="Strong"/>
        <w:noProof/>
      </w:rPr>
      <w:t>9</w:t>
    </w:r>
    <w:r w:rsidR="00DD2242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5683" w:rsidRDefault="00DD2242" w14:paraId="16F603A5" w14:textId="103C08F9">
    <w:pPr>
      <w:pStyle w:val="Header"/>
      <w:rPr>
        <w:rStyle w:val="Strong"/>
      </w:rPr>
    </w:pPr>
    <w:r>
      <w:t xml:space="preserve">Running head: </w:t>
    </w:r>
    <w:sdt>
      <w:sdtPr>
        <w:rPr>
          <w:rStyle w:val="Strong"/>
        </w:rPr>
        <w:alias w:val="Running head"/>
        <w:tag w:val=""/>
        <w:id w:val="-696842620"/>
        <w:placeholder>
          <w:docPart w:val="5F20D070B0622B41BAE81C95BB8DB913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>
          <w:rPr>
            <w:rStyle w:val="Strong"/>
          </w:rPr>
          <w:t>SPRINT REVIEW AND RETROSPECTIVE</w:t>
        </w:r>
      </w:sdtContent>
    </w:sdt>
    <w:r>
      <w:rPr>
        <w:rStyle w:val="Strong"/>
      </w:rPr>
      <w:t xml:space="preserve"> </w:t>
    </w:r>
    <w:r>
      <w:rPr>
        <w:rStyle w:val="Strong"/>
      </w:rPr>
      <w:ptab w:alignment="right" w:relativeTo="margin" w:leader="none"/>
    </w:r>
    <w:r>
      <w:rPr>
        <w:rStyle w:val="Strong"/>
      </w:rPr>
      <w:fldChar w:fldCharType="begin"/>
    </w:r>
    <w:r>
      <w:rPr>
        <w:rStyle w:val="Strong"/>
      </w:rPr>
      <w:instrText xml:space="preserve"> PAGE   \* MERGEFORMAT </w:instrText>
    </w:r>
    <w:r>
      <w:rPr>
        <w:rStyle w:val="Strong"/>
      </w:rPr>
      <w:fldChar w:fldCharType="separate"/>
    </w:r>
    <w:r>
      <w:rPr>
        <w:rStyle w:val="Strong"/>
        <w:noProof/>
      </w:rPr>
      <w:t>1</w:t>
    </w:r>
    <w:r>
      <w:rPr>
        <w:rStyle w:val="Strong"/>
        <w:noProof/>
      </w:rPr>
      <w:fldChar w:fldCharType="end"/>
    </w:r>
  </w:p>
</w:hdr>
</file>

<file path=word/intelligence2.xml><?xml version="1.0" encoding="utf-8"?>
<int2:intelligence xmlns:int2="http://schemas.microsoft.com/office/intelligence/2020/intelligence">
  <int2:observations>
    <int2:textHash int2:hashCode="LwQZtulFo8YjQK" int2:id="EqTjYn31">
      <int2:state int2:type="AugLoop_Text_Critique" int2:value="Rejected"/>
    </int2:textHash>
    <int2:bookmark int2:bookmarkName="_Int_sthbuoPf" int2:invalidationBookmarkName="" int2:hashCode="ECU2+J1Ala8DuM" int2:id="d1lPATMB">
      <int2:state int2:type="AugLoop_Text_Critique" int2:value="Rejected"/>
    </int2:bookmark>
    <int2:bookmark int2:bookmarkName="_Int_sYdpt96I" int2:invalidationBookmarkName="" int2:hashCode="ZR46a6nTGIm117" int2:id="87nqZYFJ">
      <int2:state int2:type="AugLoop_Text_Critique" int2:value="Rejected"/>
    </int2:bookmark>
    <int2:bookmark int2:bookmarkName="_Int_paxTMN4Y" int2:invalidationBookmarkName="" int2:hashCode="ZR46a6nTGIm117" int2:id="mWbTnjMp">
      <int2:state int2:type="AugLoop_Text_Critique" int2:value="Rejected"/>
    </int2:bookmark>
    <int2:bookmark int2:bookmarkName="_Int_g2rHZIrY" int2:invalidationBookmarkName="" int2:hashCode="UJq3+azDji6El+" int2:id="StJqA3rQ">
      <int2:state int2:type="AugLoop_Text_Critique" int2:value="Rejected"/>
    </int2:bookmark>
    <int2:bookmark int2:bookmarkName="_Int_YJXN8sby" int2:invalidationBookmarkName="" int2:hashCode="kN3NgmRL86SYSr" int2:id="k1QYuopC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984C7A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1" w16cid:durableId="1785028972">
    <w:abstractNumId w:val="9"/>
  </w:num>
  <w:num w:numId="2" w16cid:durableId="1753504153">
    <w:abstractNumId w:val="7"/>
  </w:num>
  <w:num w:numId="3" w16cid:durableId="1904489243">
    <w:abstractNumId w:val="6"/>
  </w:num>
  <w:num w:numId="4" w16cid:durableId="1514342998">
    <w:abstractNumId w:val="5"/>
  </w:num>
  <w:num w:numId="5" w16cid:durableId="1892763741">
    <w:abstractNumId w:val="4"/>
  </w:num>
  <w:num w:numId="6" w16cid:durableId="1646543823">
    <w:abstractNumId w:val="8"/>
  </w:num>
  <w:num w:numId="7" w16cid:durableId="1598826482">
    <w:abstractNumId w:val="3"/>
  </w:num>
  <w:num w:numId="8" w16cid:durableId="1776705201">
    <w:abstractNumId w:val="2"/>
  </w:num>
  <w:num w:numId="9" w16cid:durableId="1797675707">
    <w:abstractNumId w:val="1"/>
  </w:num>
  <w:num w:numId="10" w16cid:durableId="483551557">
    <w:abstractNumId w:val="0"/>
  </w:num>
  <w:num w:numId="11" w16cid:durableId="42619536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42"/>
    <w:rsid w:val="00000000"/>
    <w:rsid w:val="003940D0"/>
    <w:rsid w:val="005E7D80"/>
    <w:rsid w:val="007A14EB"/>
    <w:rsid w:val="008B5683"/>
    <w:rsid w:val="00B55900"/>
    <w:rsid w:val="00DD2242"/>
    <w:rsid w:val="00E064B0"/>
    <w:rsid w:val="012363B5"/>
    <w:rsid w:val="0171758D"/>
    <w:rsid w:val="01760285"/>
    <w:rsid w:val="0256F23A"/>
    <w:rsid w:val="031B15E7"/>
    <w:rsid w:val="04792051"/>
    <w:rsid w:val="048FF9B9"/>
    <w:rsid w:val="0614A9AB"/>
    <w:rsid w:val="062BCA1A"/>
    <w:rsid w:val="06331495"/>
    <w:rsid w:val="06CA9CFC"/>
    <w:rsid w:val="071E34EC"/>
    <w:rsid w:val="07327D3B"/>
    <w:rsid w:val="07B3E51E"/>
    <w:rsid w:val="07B49E29"/>
    <w:rsid w:val="07CEE4F6"/>
    <w:rsid w:val="094FB57F"/>
    <w:rsid w:val="09636ADC"/>
    <w:rsid w:val="096F0B75"/>
    <w:rsid w:val="099155E6"/>
    <w:rsid w:val="09AFDE1C"/>
    <w:rsid w:val="0A01D507"/>
    <w:rsid w:val="0A38BEC8"/>
    <w:rsid w:val="0A462EEF"/>
    <w:rsid w:val="0A48DBC2"/>
    <w:rsid w:val="0AE1101A"/>
    <w:rsid w:val="0B52E7E5"/>
    <w:rsid w:val="0BFEC607"/>
    <w:rsid w:val="0C2BA069"/>
    <w:rsid w:val="0CA6AC37"/>
    <w:rsid w:val="0D164DD4"/>
    <w:rsid w:val="0D512CB5"/>
    <w:rsid w:val="0DB8038F"/>
    <w:rsid w:val="0DE1CD96"/>
    <w:rsid w:val="0E4B3E04"/>
    <w:rsid w:val="0EA0F3D0"/>
    <w:rsid w:val="0EECFD16"/>
    <w:rsid w:val="0F5816C1"/>
    <w:rsid w:val="0F9F87C0"/>
    <w:rsid w:val="0FDEDCFB"/>
    <w:rsid w:val="10511950"/>
    <w:rsid w:val="1070A5D0"/>
    <w:rsid w:val="1071168B"/>
    <w:rsid w:val="1088CD77"/>
    <w:rsid w:val="12E8D1DA"/>
    <w:rsid w:val="12F37FC3"/>
    <w:rsid w:val="133C306C"/>
    <w:rsid w:val="14597772"/>
    <w:rsid w:val="1611A0FB"/>
    <w:rsid w:val="16C7F4E3"/>
    <w:rsid w:val="17AD715C"/>
    <w:rsid w:val="17E637B0"/>
    <w:rsid w:val="181E547E"/>
    <w:rsid w:val="183ABB45"/>
    <w:rsid w:val="194941BD"/>
    <w:rsid w:val="1A52256B"/>
    <w:rsid w:val="1A78BF61"/>
    <w:rsid w:val="1B2EA45E"/>
    <w:rsid w:val="1BBF6E79"/>
    <w:rsid w:val="1C2FBC96"/>
    <w:rsid w:val="1E9CEAE5"/>
    <w:rsid w:val="1EC8EEE3"/>
    <w:rsid w:val="1FFE15C5"/>
    <w:rsid w:val="20973523"/>
    <w:rsid w:val="20B7A644"/>
    <w:rsid w:val="21717193"/>
    <w:rsid w:val="2296C077"/>
    <w:rsid w:val="22E65087"/>
    <w:rsid w:val="230F231D"/>
    <w:rsid w:val="2342F64A"/>
    <w:rsid w:val="238A3671"/>
    <w:rsid w:val="2406AC1B"/>
    <w:rsid w:val="24468172"/>
    <w:rsid w:val="245CC558"/>
    <w:rsid w:val="248D25F2"/>
    <w:rsid w:val="24B12C99"/>
    <w:rsid w:val="24C68BB8"/>
    <w:rsid w:val="24CCB6F3"/>
    <w:rsid w:val="2635460E"/>
    <w:rsid w:val="265F33AF"/>
    <w:rsid w:val="2677876C"/>
    <w:rsid w:val="273E4CDD"/>
    <w:rsid w:val="27782A63"/>
    <w:rsid w:val="28D82498"/>
    <w:rsid w:val="29420360"/>
    <w:rsid w:val="29B5B4D7"/>
    <w:rsid w:val="2B08B731"/>
    <w:rsid w:val="2BCEA7C1"/>
    <w:rsid w:val="2C19728D"/>
    <w:rsid w:val="2C466429"/>
    <w:rsid w:val="2C640EFD"/>
    <w:rsid w:val="2CDE8256"/>
    <w:rsid w:val="2D35B486"/>
    <w:rsid w:val="2E0D11C0"/>
    <w:rsid w:val="2ED86F3D"/>
    <w:rsid w:val="2FC2FFF7"/>
    <w:rsid w:val="2FD4D2B6"/>
    <w:rsid w:val="2FDC2854"/>
    <w:rsid w:val="301C8124"/>
    <w:rsid w:val="303EE303"/>
    <w:rsid w:val="30481CE5"/>
    <w:rsid w:val="304E354E"/>
    <w:rsid w:val="30BCDF70"/>
    <w:rsid w:val="30D71B7A"/>
    <w:rsid w:val="30E4A68F"/>
    <w:rsid w:val="323923C3"/>
    <w:rsid w:val="32699714"/>
    <w:rsid w:val="32A0C10F"/>
    <w:rsid w:val="3306329D"/>
    <w:rsid w:val="33C4E130"/>
    <w:rsid w:val="341EBB1C"/>
    <w:rsid w:val="34659012"/>
    <w:rsid w:val="3532CCF1"/>
    <w:rsid w:val="3667D76B"/>
    <w:rsid w:val="369A5E19"/>
    <w:rsid w:val="369A8557"/>
    <w:rsid w:val="3738211C"/>
    <w:rsid w:val="3758080F"/>
    <w:rsid w:val="379023E2"/>
    <w:rsid w:val="37F581CC"/>
    <w:rsid w:val="387C8301"/>
    <w:rsid w:val="38D3F17D"/>
    <w:rsid w:val="38D8D898"/>
    <w:rsid w:val="38F1B8B3"/>
    <w:rsid w:val="398229CF"/>
    <w:rsid w:val="3A5539B6"/>
    <w:rsid w:val="3A6FC1DE"/>
    <w:rsid w:val="3ADF1169"/>
    <w:rsid w:val="3B054895"/>
    <w:rsid w:val="3B1CA71C"/>
    <w:rsid w:val="3BDC31C5"/>
    <w:rsid w:val="3CB00986"/>
    <w:rsid w:val="3CB916EB"/>
    <w:rsid w:val="3CFD90F7"/>
    <w:rsid w:val="3EA56FFE"/>
    <w:rsid w:val="3F766751"/>
    <w:rsid w:val="3F99D501"/>
    <w:rsid w:val="3F9C163B"/>
    <w:rsid w:val="400F38A1"/>
    <w:rsid w:val="419873E0"/>
    <w:rsid w:val="41F2062A"/>
    <w:rsid w:val="42CC905B"/>
    <w:rsid w:val="43DF7491"/>
    <w:rsid w:val="445CCDCD"/>
    <w:rsid w:val="44FF535E"/>
    <w:rsid w:val="454BF2F4"/>
    <w:rsid w:val="4556BCBA"/>
    <w:rsid w:val="456F822D"/>
    <w:rsid w:val="463B388B"/>
    <w:rsid w:val="4653FB6E"/>
    <w:rsid w:val="46810EF3"/>
    <w:rsid w:val="46D7176D"/>
    <w:rsid w:val="46E7C355"/>
    <w:rsid w:val="478FD558"/>
    <w:rsid w:val="47FE2EC7"/>
    <w:rsid w:val="48612F1B"/>
    <w:rsid w:val="488393B6"/>
    <w:rsid w:val="48947AF9"/>
    <w:rsid w:val="48B5F686"/>
    <w:rsid w:val="49A10E71"/>
    <w:rsid w:val="4AE5D5F4"/>
    <w:rsid w:val="4AF8197C"/>
    <w:rsid w:val="4B548016"/>
    <w:rsid w:val="4C160040"/>
    <w:rsid w:val="4C3BE79C"/>
    <w:rsid w:val="4C7DF8EB"/>
    <w:rsid w:val="4D34A03E"/>
    <w:rsid w:val="4D39CCEA"/>
    <w:rsid w:val="4E1D76B6"/>
    <w:rsid w:val="4E72F87B"/>
    <w:rsid w:val="4EE7625A"/>
    <w:rsid w:val="4EFD30B8"/>
    <w:rsid w:val="4F681641"/>
    <w:rsid w:val="4F8CA3A4"/>
    <w:rsid w:val="501EFF30"/>
    <w:rsid w:val="5082601D"/>
    <w:rsid w:val="5170DA0E"/>
    <w:rsid w:val="5333D37A"/>
    <w:rsid w:val="5346699E"/>
    <w:rsid w:val="53D76B09"/>
    <w:rsid w:val="54B51E89"/>
    <w:rsid w:val="54B89770"/>
    <w:rsid w:val="558DD1B5"/>
    <w:rsid w:val="56056FE2"/>
    <w:rsid w:val="568F059B"/>
    <w:rsid w:val="56F69111"/>
    <w:rsid w:val="57F6B353"/>
    <w:rsid w:val="580381FB"/>
    <w:rsid w:val="58089552"/>
    <w:rsid w:val="58247B1E"/>
    <w:rsid w:val="585ED1B0"/>
    <w:rsid w:val="58FA0125"/>
    <w:rsid w:val="592AFE8E"/>
    <w:rsid w:val="59C04B7F"/>
    <w:rsid w:val="59C8B6F9"/>
    <w:rsid w:val="59DA47C2"/>
    <w:rsid w:val="5A91DA4A"/>
    <w:rsid w:val="5B238259"/>
    <w:rsid w:val="5B30516B"/>
    <w:rsid w:val="5BC96BB7"/>
    <w:rsid w:val="5BCEC1C1"/>
    <w:rsid w:val="5C2DAAAB"/>
    <w:rsid w:val="5D66A452"/>
    <w:rsid w:val="5E7D0ECB"/>
    <w:rsid w:val="5EEE81EF"/>
    <w:rsid w:val="5F1ACF8E"/>
    <w:rsid w:val="5F30C997"/>
    <w:rsid w:val="5FC12EFF"/>
    <w:rsid w:val="601664A6"/>
    <w:rsid w:val="608A5250"/>
    <w:rsid w:val="60AA0577"/>
    <w:rsid w:val="62898131"/>
    <w:rsid w:val="629F9391"/>
    <w:rsid w:val="63C1FFF8"/>
    <w:rsid w:val="63CCA902"/>
    <w:rsid w:val="662C756F"/>
    <w:rsid w:val="66BEC42F"/>
    <w:rsid w:val="672D1D1B"/>
    <w:rsid w:val="673A1184"/>
    <w:rsid w:val="676D51CF"/>
    <w:rsid w:val="67978DC5"/>
    <w:rsid w:val="67BF5193"/>
    <w:rsid w:val="684C4F07"/>
    <w:rsid w:val="68B5175C"/>
    <w:rsid w:val="6998A187"/>
    <w:rsid w:val="69A1CD3D"/>
    <w:rsid w:val="6A64BDDD"/>
    <w:rsid w:val="6BA76875"/>
    <w:rsid w:val="6C3C1798"/>
    <w:rsid w:val="6C896B5F"/>
    <w:rsid w:val="6D0CE2CB"/>
    <w:rsid w:val="6E156ABA"/>
    <w:rsid w:val="6E52C5C1"/>
    <w:rsid w:val="6E90F2FE"/>
    <w:rsid w:val="6F682C8E"/>
    <w:rsid w:val="706573A4"/>
    <w:rsid w:val="722B0550"/>
    <w:rsid w:val="723232FE"/>
    <w:rsid w:val="7245A9F7"/>
    <w:rsid w:val="73142710"/>
    <w:rsid w:val="7316E111"/>
    <w:rsid w:val="737A33A1"/>
    <w:rsid w:val="73811035"/>
    <w:rsid w:val="738FF244"/>
    <w:rsid w:val="73AB6BF3"/>
    <w:rsid w:val="73E160E1"/>
    <w:rsid w:val="75C858F6"/>
    <w:rsid w:val="760DB8C9"/>
    <w:rsid w:val="767185AB"/>
    <w:rsid w:val="76F173F2"/>
    <w:rsid w:val="771BC8A0"/>
    <w:rsid w:val="77D913A0"/>
    <w:rsid w:val="77E707E5"/>
    <w:rsid w:val="781D9E12"/>
    <w:rsid w:val="78AB2408"/>
    <w:rsid w:val="78EB55EA"/>
    <w:rsid w:val="78F5A227"/>
    <w:rsid w:val="79382656"/>
    <w:rsid w:val="7A4CD381"/>
    <w:rsid w:val="7A9483DB"/>
    <w:rsid w:val="7AD6F18F"/>
    <w:rsid w:val="7AECCA85"/>
    <w:rsid w:val="7AEE8A72"/>
    <w:rsid w:val="7B8E45B3"/>
    <w:rsid w:val="7C30543C"/>
    <w:rsid w:val="7C478360"/>
    <w:rsid w:val="7C889AE6"/>
    <w:rsid w:val="7CBDC357"/>
    <w:rsid w:val="7CF6F4F3"/>
    <w:rsid w:val="7D78E82A"/>
    <w:rsid w:val="7DB13FA3"/>
    <w:rsid w:val="7DFC1B94"/>
    <w:rsid w:val="7E246B47"/>
    <w:rsid w:val="7EDE4489"/>
    <w:rsid w:val="7EF78DA9"/>
    <w:rsid w:val="7F5EE400"/>
    <w:rsid w:val="7F87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8F95B"/>
  <w15:chartTrackingRefBased/>
  <w15:docId w15:val="{861EC6E8-D00D-CE4A-B3E2-311894C62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ind w:firstLine="0"/>
      <w:jc w:val="center"/>
      <w:outlineLvl w:val="0"/>
    </w:pPr>
    <w:rPr>
      <w:rFonts w:asciiTheme="majorHAnsi" w:hAnsiTheme="majorHAnsi"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pPr>
      <w:keepNext/>
      <w:keepLines/>
      <w:ind w:firstLine="0"/>
      <w:outlineLvl w:val="1"/>
    </w:pPr>
    <w:rPr>
      <w:rFonts w:asciiTheme="majorHAnsi" w:hAnsiTheme="majorHAnsi"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pPr>
      <w:keepNext/>
      <w:keepLines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pPr>
      <w:keepNext/>
      <w:keepLines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pPr>
      <w:keepNext/>
      <w:keepLines/>
      <w:outlineLvl w:val="4"/>
    </w:pPr>
    <w:rPr>
      <w:rFonts w:asciiTheme="majorHAnsi" w:hAnsiTheme="majorHAnsi" w:eastAsiaTheme="majorEastAsia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hAnsiTheme="majorHAnsi" w:eastAsiaTheme="majorEastAsia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hAnsiTheme="majorHAnsi" w:eastAsiaTheme="majorEastAsia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ectionTitle" w:customStyle="1">
    <w:name w:val="Section Title"/>
    <w:basedOn w:val="Normal"/>
    <w:next w:val="Normal"/>
    <w:uiPriority w:val="2"/>
    <w:qFormat/>
    <w:pPr>
      <w:pageBreakBefore/>
      <w:ind w:firstLine="0"/>
      <w:jc w:val="center"/>
      <w:outlineLvl w:val="0"/>
    </w:pPr>
    <w:rPr>
      <w:rFonts w:asciiTheme="majorHAnsi" w:hAnsiTheme="majorHAnsi" w:eastAsiaTheme="majorEastAsia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styleId="HeaderChar" w:customStyle="1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styleId="Heading1Char" w:customStyle="1">
    <w:name w:val="Heading 1 Char"/>
    <w:basedOn w:val="DefaultParagraphFont"/>
    <w:link w:val="Heading1"/>
    <w:uiPriority w:val="4"/>
    <w:rPr>
      <w:rFonts w:asciiTheme="majorHAnsi" w:hAnsiTheme="majorHAnsi" w:eastAsiaTheme="majorEastAsia" w:cstheme="majorBidi"/>
      <w:b/>
      <w:bCs/>
      <w:kern w:val="24"/>
    </w:rPr>
  </w:style>
  <w:style w:type="character" w:styleId="Heading2Char" w:customStyle="1">
    <w:name w:val="Heading 2 Char"/>
    <w:basedOn w:val="DefaultParagraphFont"/>
    <w:link w:val="Heading2"/>
    <w:uiPriority w:val="4"/>
    <w:rPr>
      <w:rFonts w:asciiTheme="majorHAnsi" w:hAnsiTheme="majorHAnsi" w:eastAsiaTheme="majorEastAsia" w:cstheme="majorBidi"/>
      <w:b/>
      <w:bCs/>
      <w:kern w:val="24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400"/>
      <w:ind w:firstLine="0"/>
      <w:contextualSpacing/>
      <w:jc w:val="center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"/>
    <w:rPr>
      <w:rFonts w:asciiTheme="majorHAnsi" w:hAnsiTheme="majorHAnsi" w:eastAsiaTheme="majorEastAsia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styleId="Heading3Char" w:customStyle="1">
    <w:name w:val="Heading 3 Char"/>
    <w:basedOn w:val="DefaultParagraphFont"/>
    <w:link w:val="Heading3"/>
    <w:uiPriority w:val="4"/>
    <w:rPr>
      <w:rFonts w:asciiTheme="majorHAnsi" w:hAnsiTheme="majorHAnsi" w:eastAsiaTheme="majorEastAsia" w:cstheme="majorBidi"/>
      <w:b/>
      <w:bCs/>
      <w:kern w:val="24"/>
    </w:rPr>
  </w:style>
  <w:style w:type="character" w:styleId="Heading4Char" w:customStyle="1">
    <w:name w:val="Heading 4 Char"/>
    <w:basedOn w:val="DefaultParagraphFont"/>
    <w:link w:val="Heading4"/>
    <w:uiPriority w:val="4"/>
    <w:rPr>
      <w:rFonts w:asciiTheme="majorHAnsi" w:hAnsiTheme="majorHAnsi" w:eastAsiaTheme="majorEastAsia" w:cstheme="majorBidi"/>
      <w:b/>
      <w:bCs/>
      <w:i/>
      <w:iCs/>
      <w:kern w:val="24"/>
    </w:rPr>
  </w:style>
  <w:style w:type="character" w:styleId="Heading5Char" w:customStyle="1">
    <w:name w:val="Heading 5 Char"/>
    <w:basedOn w:val="DefaultParagraphFont"/>
    <w:link w:val="Heading5"/>
    <w:uiPriority w:val="4"/>
    <w:rPr>
      <w:rFonts w:asciiTheme="majorHAnsi" w:hAnsiTheme="majorHAnsi" w:eastAsiaTheme="majorEastAsia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color="DDDDDD" w:themeColor="accent1" w:sz="2" w:space="10" w:shadow="1"/>
        <w:left w:val="single" w:color="DDDDDD" w:themeColor="accent1" w:sz="2" w:space="10" w:shadow="1"/>
        <w:bottom w:val="single" w:color="DDDDDD" w:themeColor="accent1" w:sz="2" w:space="10" w:shadow="1"/>
        <w:right w:val="single" w:color="DDDDDD" w:themeColor="accent1" w:sz="2" w:space="10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styleId="BodyTextChar" w:customStyle="1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styleId="ClosingChar" w:customStyle="1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styleId="DateChar" w:customStyle="1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Space="180" w:wrap="auto" w:hAnchor="page" w:xAlign="center" w:yAlign="bottom" w:hRule="exact"/>
      <w:spacing w:line="240" w:lineRule="auto"/>
      <w:ind w:left="2880" w:firstLine="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hAnsiTheme="majorHAnsi" w:eastAsiaTheme="majorEastAsia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FooterChar" w:customStyle="1">
    <w:name w:val="Footer Char"/>
    <w:basedOn w:val="DefaultParagraphFont"/>
    <w:link w:val="Footer"/>
    <w:uiPriority w:val="99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color w:val="6E6E6E" w:themeColor="accent1" w:themeShade="7F"/>
      <w:kern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6E6E6E" w:themeColor="accent1" w:themeShade="7F"/>
      <w:kern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272727" w:themeColor="text1" w:themeTint="D8"/>
      <w:kern w:val="24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DDDDDD" w:themeColor="accent1" w:sz="4" w:space="10"/>
        <w:bottom w:val="single" w:color="DDDDDD" w:themeColor="accent1" w:sz="4" w:space="10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firstLine="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Pr>
      <w:rFonts w:asciiTheme="majorHAnsi" w:hAnsiTheme="majorHAnsi" w:eastAsiaTheme="majorEastAsia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styleId="SalutationChar" w:customStyle="1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Pr>
      <w:kern w:val="24"/>
    </w:rPr>
  </w:style>
  <w:style w:type="paragraph" w:styleId="Title2" w:customStyle="1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hAnsiTheme="majorHAnsi" w:eastAsiaTheme="majorEastAsia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styleId="APAReport" w:customStyle="1">
    <w:name w:val="APA Report"/>
    <w:basedOn w:val="TableNormal"/>
    <w:uiPriority w:val="99"/>
    <w:pPr>
      <w:spacing w:line="240" w:lineRule="auto"/>
      <w:ind w:firstLine="0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ableFigure" w:customStyle="1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TOCHeading">
    <w:name w:val="TOC Heading"/>
    <w:basedOn w:val="Heading1"/>
    <w:next w:val="Normal"/>
    <w:uiPriority w:val="38"/>
    <w:unhideWhenUsed/>
    <w:qFormat/>
    <w:pPr>
      <w:keepNext w:val="0"/>
      <w:keepLines w:val="0"/>
      <w:pageBreakBefore/>
      <w:outlineLvl w:val="9"/>
    </w:pPr>
    <w:rPr>
      <w:b w:val="0"/>
      <w:bCs w:val="0"/>
      <w:kern w:val="0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character" w:styleId="notion-enable-hover" w:customStyle="1">
    <w:name w:val="notion-enable-hover"/>
    <w:basedOn w:val="DefaultParagraphFont"/>
    <w:rsid w:val="00E06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microsoft.com/office/2020/10/relationships/intelligence" Target="intelligence2.xml" Id="R791bb0a281a84c4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bush/Library/Containers/com.microsoft.Word/Data/Library/Application%20Support/Microsoft/Office/16.0/DTS/en-US%7bAF0EF987-11FC-774B-BC2E-608D7C28AB2C%7d/%7b6408BD35-E2A2-294E-A987-411B996FABBC%7dtf1000209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E311C56BCE06B429F8FEBB514B2C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A4A78-949F-AA48-BE69-65AF6EA6B11B}"/>
      </w:docPartPr>
      <w:docPartBody>
        <w:p w:rsidR="00591E80" w:rsidRDefault="00BE2763">
          <w:pPr>
            <w:pStyle w:val="0E311C56BCE06B429F8FEBB514B2CE83"/>
          </w:pPr>
          <w:r>
            <w:t>[Title Here, up to 12 Words, on One to Two Lines]</w:t>
          </w:r>
        </w:p>
      </w:docPartBody>
    </w:docPart>
    <w:docPart>
      <w:docPartPr>
        <w:name w:val="D7AD3ABB404CA34987315295AF0E5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7EEDD-3CF6-E24D-A71E-AEC46FCA313C}"/>
      </w:docPartPr>
      <w:docPartBody>
        <w:p w:rsidR="00591E80" w:rsidRDefault="00BE2763">
          <w:pPr>
            <w:pStyle w:val="D7AD3ABB404CA34987315295AF0E5A19"/>
          </w:pPr>
          <w:r>
            <w:t>[Author Name(s), First M. Last, Omit Titles and Degrees]</w:t>
          </w:r>
        </w:p>
      </w:docPartBody>
    </w:docPart>
    <w:docPart>
      <w:docPartPr>
        <w:name w:val="0CF264181CDB8B438ABB92DC02F0AC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D83DB-DF6B-FD40-B25C-30928901112B}"/>
      </w:docPartPr>
      <w:docPartBody>
        <w:p w:rsidR="00591E80" w:rsidRDefault="00BE2763">
          <w:pPr>
            <w:pStyle w:val="0CF264181CDB8B438ABB92DC02F0ACA8"/>
          </w:pPr>
          <w:r>
            <w:t>[Title Here, up to 12 Words, on One to Two Lines]</w:t>
          </w:r>
        </w:p>
      </w:docPartBody>
    </w:docPart>
    <w:docPart>
      <w:docPartPr>
        <w:name w:val="0B06378CCE6A89429118C77314CB64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476AC-B71D-7046-B0E3-A4D1936C8BD3}"/>
      </w:docPartPr>
      <w:docPartBody>
        <w:p w:rsidR="00D86395" w:rsidRDefault="00BE2763">
          <w:pPr>
            <w:pStyle w:val="Bibliography"/>
            <w:rPr>
              <w:noProof/>
            </w:rPr>
          </w:pPr>
          <w:r>
            <w:rPr>
              <w:noProof/>
            </w:rPr>
            <w:t xml:space="preserve">Last Name, F. M. (Year). Article Title. </w:t>
          </w:r>
          <w:r>
            <w:rPr>
              <w:i/>
              <w:iCs/>
              <w:noProof/>
            </w:rPr>
            <w:t>Journal Title</w:t>
          </w:r>
          <w:r>
            <w:rPr>
              <w:noProof/>
            </w:rPr>
            <w:t>, Pages From - To.</w:t>
          </w:r>
        </w:p>
        <w:p w:rsidR="00591E80" w:rsidRDefault="00BE2763">
          <w:pPr>
            <w:pStyle w:val="0B06378CCE6A89429118C77314CB64D8"/>
          </w:pPr>
          <w:r>
            <w:rPr>
              <w:noProof/>
            </w:rPr>
            <w:t xml:space="preserve">Last Name, F. M. (Year). </w:t>
          </w:r>
          <w:r>
            <w:rPr>
              <w:i/>
              <w:iCs/>
              <w:noProof/>
            </w:rPr>
            <w:t xml:space="preserve">Book Title. </w:t>
          </w:r>
          <w:r>
            <w:rPr>
              <w:noProof/>
            </w:rPr>
            <w:t>City Name: Publisher Name.</w:t>
          </w:r>
        </w:p>
      </w:docPartBody>
    </w:docPart>
    <w:docPart>
      <w:docPartPr>
        <w:name w:val="D27EB702B67C634CA169E1B475CB1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ECD2D-0C6C-B248-8993-D0A8FA0A0E2C}"/>
      </w:docPartPr>
      <w:docPartBody>
        <w:p w:rsidR="00591E80" w:rsidRDefault="00BE2763">
          <w:pPr>
            <w:pStyle w:val="D27EB702B67C634CA169E1B475CB16C5"/>
          </w:pPr>
          <w:r>
            <w:t>[Place all tables for your paper in a tables section, following references (and, if applicable, footnotes).  Start a new page for each table, include a table number and table title for each, as shown on this page.  All explanatory text appears in a table note that follows the table, such as this one.  Use the Table/Figure style to get the spacing between table and note.  Tables in APA format can use single or 1.5 line spacing.  Include a heading for every row and column, even if the content seems obvious.  To insert a table, on the Insert tab, tap Table.  New tables that you create in this document use APA format by default.]</w:t>
          </w:r>
        </w:p>
      </w:docPartBody>
    </w:docPart>
    <w:docPart>
      <w:docPartPr>
        <w:name w:val="5F20D070B0622B41BAE81C95BB8DB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EF144-3857-AB45-B093-9D4DF81602BC}"/>
      </w:docPartPr>
      <w:docPartBody>
        <w:p w:rsidR="00591E80" w:rsidRDefault="00BE2763">
          <w:pPr>
            <w:pStyle w:val="5F20D070B0622B41BAE81C95BB8DB913"/>
          </w:pPr>
          <w:r>
            <w:t>[Include all figures in their own section, following references (and footnotes and tables, if applicable).  Include a numbered caption for each figure.  Use the Table/Figure style for easy spacing between figure and caption.]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63"/>
    <w:rsid w:val="0033238E"/>
    <w:rsid w:val="00591E80"/>
    <w:rsid w:val="00BE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4"/>
    <w:unhideWhenUsed/>
    <w:qFormat/>
    <w:pPr>
      <w:keepNext/>
      <w:keepLines/>
      <w:spacing w:line="480" w:lineRule="auto"/>
      <w:ind w:firstLine="720"/>
      <w:outlineLvl w:val="2"/>
    </w:pPr>
    <w:rPr>
      <w:rFonts w:asciiTheme="majorHAnsi" w:eastAsiaTheme="majorEastAsia" w:hAnsiTheme="majorHAnsi" w:cstheme="majorBidi"/>
      <w:b/>
      <w:bCs/>
      <w:kern w:val="24"/>
      <w:lang w:eastAsia="ja-JP"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pPr>
      <w:keepNext/>
      <w:keepLines/>
      <w:spacing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/>
      <w:iCs/>
      <w:kern w:val="24"/>
      <w:lang w:eastAsia="ja-JP"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pPr>
      <w:keepNext/>
      <w:keepLines/>
      <w:spacing w:line="480" w:lineRule="auto"/>
      <w:ind w:firstLine="720"/>
      <w:outlineLvl w:val="4"/>
    </w:pPr>
    <w:rPr>
      <w:rFonts w:asciiTheme="majorHAnsi" w:eastAsiaTheme="majorEastAsia" w:hAnsiTheme="majorHAnsi" w:cstheme="majorBidi"/>
      <w:i/>
      <w:iCs/>
      <w:kern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311C56BCE06B429F8FEBB514B2CE83">
    <w:name w:val="0E311C56BCE06B429F8FEBB514B2CE83"/>
  </w:style>
  <w:style w:type="paragraph" w:customStyle="1" w:styleId="D7AD3ABB404CA34987315295AF0E5A19">
    <w:name w:val="D7AD3ABB404CA34987315295AF0E5A19"/>
  </w:style>
  <w:style w:type="paragraph" w:customStyle="1" w:styleId="59B7A3C296E3464E9F5428379D8C170E">
    <w:name w:val="59B7A3C296E3464E9F5428379D8C170E"/>
  </w:style>
  <w:style w:type="paragraph" w:customStyle="1" w:styleId="62A52F93DD449A4496D6E26334908EBC">
    <w:name w:val="62A52F93DD449A4496D6E26334908EBC"/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paragraph" w:customStyle="1" w:styleId="34DF5A8A49C36C4C98B220C78D432716">
    <w:name w:val="34DF5A8A49C36C4C98B220C78D432716"/>
  </w:style>
  <w:style w:type="paragraph" w:customStyle="1" w:styleId="E705911706480844A7F17E11C2921E88">
    <w:name w:val="E705911706480844A7F17E11C2921E88"/>
  </w:style>
  <w:style w:type="paragraph" w:customStyle="1" w:styleId="0CF264181CDB8B438ABB92DC02F0ACA8">
    <w:name w:val="0CF264181CDB8B438ABB92DC02F0ACA8"/>
  </w:style>
  <w:style w:type="paragraph" w:customStyle="1" w:styleId="E6888300E5CDC740B1ACFE2454D78C2C">
    <w:name w:val="E6888300E5CDC740B1ACFE2454D78C2C"/>
  </w:style>
  <w:style w:type="paragraph" w:customStyle="1" w:styleId="999E95E7E9DEAD469745D5BDAD1E0D7A">
    <w:name w:val="999E95E7E9DEAD469745D5BDAD1E0D7A"/>
  </w:style>
  <w:style w:type="paragraph" w:customStyle="1" w:styleId="E8EA47BF06E9BE44B60D524E593060B0">
    <w:name w:val="E8EA47BF06E9BE44B60D524E593060B0"/>
  </w:style>
  <w:style w:type="paragraph" w:customStyle="1" w:styleId="971E5A7618E7814D8C28F0CBBD833568">
    <w:name w:val="971E5A7618E7814D8C28F0CBBD833568"/>
  </w:style>
  <w:style w:type="paragraph" w:customStyle="1" w:styleId="1E2C1A968FFA5442A9822C636C558CF8">
    <w:name w:val="1E2C1A968FFA5442A9822C636C558CF8"/>
  </w:style>
  <w:style w:type="character" w:customStyle="1" w:styleId="Heading3Char">
    <w:name w:val="Heading 3 Char"/>
    <w:basedOn w:val="DefaultParagraphFont"/>
    <w:link w:val="Heading3"/>
    <w:uiPriority w:val="4"/>
    <w:rPr>
      <w:rFonts w:asciiTheme="majorHAnsi" w:eastAsiaTheme="majorEastAsia" w:hAnsiTheme="majorHAnsi" w:cstheme="majorBidi"/>
      <w:b/>
      <w:bCs/>
      <w:kern w:val="24"/>
      <w:lang w:eastAsia="ja-JP"/>
    </w:rPr>
  </w:style>
  <w:style w:type="paragraph" w:customStyle="1" w:styleId="43E32E2266A0AB4CAF17EE43B279CC55">
    <w:name w:val="43E32E2266A0AB4CAF17EE43B279CC55"/>
  </w:style>
  <w:style w:type="paragraph" w:customStyle="1" w:styleId="8F736A0F74D31440BB9F364EB2AC5F4B">
    <w:name w:val="8F736A0F74D31440BB9F364EB2AC5F4B"/>
  </w:style>
  <w:style w:type="character" w:customStyle="1" w:styleId="Heading4Char">
    <w:name w:val="Heading 4 Char"/>
    <w:basedOn w:val="DefaultParagraphFont"/>
    <w:link w:val="Heading4"/>
    <w:uiPriority w:val="4"/>
    <w:rPr>
      <w:rFonts w:asciiTheme="majorHAnsi" w:eastAsiaTheme="majorEastAsia" w:hAnsiTheme="majorHAnsi" w:cstheme="majorBidi"/>
      <w:b/>
      <w:bCs/>
      <w:i/>
      <w:iCs/>
      <w:kern w:val="24"/>
      <w:lang w:eastAsia="ja-JP"/>
    </w:rPr>
  </w:style>
  <w:style w:type="paragraph" w:customStyle="1" w:styleId="A8118C70FF8EB64FB425848A87783202">
    <w:name w:val="A8118C70FF8EB64FB425848A87783202"/>
  </w:style>
  <w:style w:type="paragraph" w:customStyle="1" w:styleId="CD5EF91814F8824A97422203284C66DE">
    <w:name w:val="CD5EF91814F8824A97422203284C66DE"/>
  </w:style>
  <w:style w:type="paragraph" w:customStyle="1" w:styleId="1AEE72FC6B611E4C9E731AFC9F5BA1F0">
    <w:name w:val="1AEE72FC6B611E4C9E731AFC9F5BA1F0"/>
  </w:style>
  <w:style w:type="character" w:customStyle="1" w:styleId="Heading5Char">
    <w:name w:val="Heading 5 Char"/>
    <w:basedOn w:val="DefaultParagraphFont"/>
    <w:link w:val="Heading5"/>
    <w:uiPriority w:val="4"/>
    <w:rPr>
      <w:rFonts w:asciiTheme="majorHAnsi" w:eastAsiaTheme="majorEastAsia" w:hAnsiTheme="majorHAnsi" w:cstheme="majorBidi"/>
      <w:i/>
      <w:iCs/>
      <w:kern w:val="24"/>
      <w:lang w:eastAsia="ja-JP"/>
    </w:rPr>
  </w:style>
  <w:style w:type="paragraph" w:customStyle="1" w:styleId="EADEFFBC8A59494EA1E8BA32A33B6D0A">
    <w:name w:val="EADEFFBC8A59494EA1E8BA32A33B6D0A"/>
  </w:style>
  <w:style w:type="paragraph" w:customStyle="1" w:styleId="3366F926AB561E4CB7781385382C8E39">
    <w:name w:val="3366F926AB561E4CB7781385382C8E39"/>
  </w:style>
  <w:style w:type="paragraph" w:customStyle="1" w:styleId="6FE9D13D93289A4399630BAEF0EDF73B">
    <w:name w:val="6FE9D13D93289A4399630BAEF0EDF73B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customStyle="1" w:styleId="0B06378CCE6A89429118C77314CB64D8">
    <w:name w:val="0B06378CCE6A89429118C77314CB64D8"/>
  </w:style>
  <w:style w:type="paragraph" w:customStyle="1" w:styleId="66CD8EB4BAE60846A4DECCB5B08E89D5">
    <w:name w:val="66CD8EB4BAE60846A4DECCB5B08E89D5"/>
  </w:style>
  <w:style w:type="paragraph" w:customStyle="1" w:styleId="BE1D003BEDED99408F338E6A936EDF0D">
    <w:name w:val="BE1D003BEDED99408F338E6A936EDF0D"/>
  </w:style>
  <w:style w:type="paragraph" w:customStyle="1" w:styleId="D27EB702B67C634CA169E1B475CB16C5">
    <w:name w:val="D27EB702B67C634CA169E1B475CB16C5"/>
  </w:style>
  <w:style w:type="paragraph" w:customStyle="1" w:styleId="5F20D070B0622B41BAE81C95BB8DB913">
    <w:name w:val="5F20D070B0622B41BAE81C95BB8DB913"/>
  </w:style>
  <w:style w:type="paragraph" w:customStyle="1" w:styleId="FB484E1AA601EA4CBB7DAEF221D13931">
    <w:name w:val="FB484E1AA601EA4CBB7DAEF221D13931"/>
    <w:rsid w:val="00BE27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SPRINT REVIEW AND RETROSPECTIVE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8B2303-F514-4E15-89A3-727D86B05C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{6408BD35-E2A2-294E-A987-411B996FABBC}tf10002091.dotx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CS250 Sprint Review and Retrospective</dc:title>
  <dc:subject/>
  <dc:creator>Microsoft Office User</dc:creator>
  <keywords/>
  <dc:description/>
  <lastModifiedBy>Mogged, Crailin</lastModifiedBy>
  <revision>3</revision>
  <dcterms:created xsi:type="dcterms:W3CDTF">2022-02-11T22:35:00.0000000Z</dcterms:created>
  <dcterms:modified xsi:type="dcterms:W3CDTF">2023-10-15T21:06:57.2411953Z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TF10002067</vt:lpwstr>
  </property>
</Properties>
</file>